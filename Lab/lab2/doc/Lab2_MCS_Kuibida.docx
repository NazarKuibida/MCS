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DCF21F" w14:textId="77777777" w:rsidR="00EF5D71" w:rsidRDefault="000A0B37">
      <w:pPr>
        <w:pStyle w:val="Standard"/>
        <w:spacing w:after="0" w:line="24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0A418DD2" w14:textId="77777777" w:rsidR="00EF5D71" w:rsidRDefault="000A0B37">
      <w:pPr>
        <w:pStyle w:val="Standard"/>
        <w:spacing w:after="0" w:line="24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„Львівська політехніка”</w:t>
      </w:r>
    </w:p>
    <w:p w14:paraId="0FEA5CD3" w14:textId="77777777" w:rsidR="00EF5D71" w:rsidRDefault="000A0B37">
      <w:pPr>
        <w:pStyle w:val="Standard"/>
        <w:spacing w:after="0" w:line="240" w:lineRule="auto"/>
        <w:jc w:val="right"/>
      </w:pPr>
      <w:r>
        <w:rPr>
          <w:rFonts w:ascii="Times New Roman" w:eastAsia="Times New Roman" w:hAnsi="Times New Roman" w:cs="Times New Roman"/>
          <w:sz w:val="28"/>
          <w:szCs w:val="28"/>
        </w:rPr>
        <w:t>Кафедра “ЕОМ”</w:t>
      </w:r>
    </w:p>
    <w:p w14:paraId="2CF7D296" w14:textId="77777777" w:rsidR="00EF5D71" w:rsidRDefault="00EF5D71">
      <w:pPr>
        <w:pStyle w:val="Standard"/>
        <w:spacing w:after="0" w:line="240" w:lineRule="auto"/>
        <w:rPr>
          <w:sz w:val="28"/>
          <w:szCs w:val="28"/>
        </w:rPr>
      </w:pPr>
    </w:p>
    <w:p w14:paraId="3A56865B" w14:textId="77777777" w:rsidR="00EF5D71" w:rsidRDefault="00EF5D71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46D1DF0" w14:textId="77777777" w:rsidR="00EF5D71" w:rsidRDefault="00EF5D71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922419B" w14:textId="77777777" w:rsidR="00EF5D71" w:rsidRDefault="000A0B37">
      <w:pPr>
        <w:pStyle w:val="Standard"/>
        <w:spacing w:after="0" w:line="240" w:lineRule="auto"/>
        <w:jc w:val="center"/>
      </w:pPr>
      <w:r>
        <w:rPr>
          <w:noProof/>
        </w:rPr>
        <w:drawing>
          <wp:inline distT="0" distB="0" distL="0" distR="0" wp14:anchorId="30BDF0F2" wp14:editId="01D1466A">
            <wp:extent cx="2720522" cy="2834640"/>
            <wp:effectExtent l="0" t="0" r="3628" b="3810"/>
            <wp:docPr id="1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0522" cy="28346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23B7A61" w14:textId="77777777" w:rsidR="00EF5D71" w:rsidRDefault="00EF5D71">
      <w:pPr>
        <w:pStyle w:val="Standard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ED28F04" w14:textId="77777777" w:rsidR="00EF5D71" w:rsidRDefault="00EF5D71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EC553A4" w14:textId="77777777" w:rsidR="00EF5D71" w:rsidRDefault="000A0B37">
      <w:pPr>
        <w:pStyle w:val="Standard"/>
        <w:spacing w:after="0" w:line="240" w:lineRule="auto"/>
        <w:jc w:val="center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Звіт з лабораторної роботи № 2</w:t>
      </w:r>
    </w:p>
    <w:p w14:paraId="6326741F" w14:textId="77777777" w:rsidR="00EF5D71" w:rsidRDefault="00EF5D71">
      <w:pPr>
        <w:pStyle w:val="Standard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541B648" w14:textId="77777777" w:rsidR="00EF5D71" w:rsidRDefault="00EF5D71">
      <w:pPr>
        <w:pStyle w:val="Standard"/>
        <w:spacing w:after="0" w:line="240" w:lineRule="auto"/>
        <w:jc w:val="both"/>
        <w:rPr>
          <w:sz w:val="28"/>
          <w:szCs w:val="28"/>
        </w:rPr>
      </w:pPr>
    </w:p>
    <w:p w14:paraId="54FACD02" w14:textId="77777777" w:rsidR="00EF5D71" w:rsidRDefault="00EF5D71">
      <w:pPr>
        <w:pStyle w:val="Standard"/>
        <w:spacing w:after="0" w:line="240" w:lineRule="auto"/>
        <w:jc w:val="both"/>
        <w:rPr>
          <w:sz w:val="28"/>
          <w:szCs w:val="28"/>
        </w:rPr>
      </w:pPr>
    </w:p>
    <w:p w14:paraId="3497B24C" w14:textId="77777777" w:rsidR="00EF5D71" w:rsidRDefault="000A0B37">
      <w:pPr>
        <w:pStyle w:val="Standard"/>
        <w:spacing w:after="0" w:line="240" w:lineRule="auto"/>
        <w:ind w:left="6494"/>
        <w:jc w:val="right"/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3A9FEF04" w14:textId="77777777" w:rsidR="00EF5D71" w:rsidRDefault="00EF5D71">
      <w:pPr>
        <w:pStyle w:val="Standard"/>
        <w:spacing w:after="0" w:line="240" w:lineRule="auto"/>
        <w:ind w:left="6494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4A14B64" w14:textId="77777777" w:rsidR="00EF5D71" w:rsidRDefault="00EF5D71">
      <w:pPr>
        <w:pStyle w:val="Standard"/>
        <w:spacing w:after="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AD5F41F" w14:textId="77777777" w:rsidR="00EF5D71" w:rsidRDefault="00EF5D71">
      <w:pPr>
        <w:pStyle w:val="Standard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D033D53" w14:textId="77777777" w:rsidR="00EF5D71" w:rsidRDefault="00EF5D71">
      <w:pPr>
        <w:pStyle w:val="Standard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05480DA" w14:textId="77777777" w:rsidR="00EF5D71" w:rsidRDefault="00EF5D71">
      <w:pPr>
        <w:pStyle w:val="Standard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4E01406" w14:textId="77777777" w:rsidR="00EF5D71" w:rsidRDefault="00EF5D71">
      <w:pPr>
        <w:pStyle w:val="Standard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36CE214" w14:textId="77777777" w:rsidR="00EF5D71" w:rsidRDefault="00EF5D71">
      <w:pPr>
        <w:pStyle w:val="Standard"/>
        <w:spacing w:after="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329E013" w14:textId="77777777" w:rsidR="00EF5D71" w:rsidRDefault="000A0B37">
      <w:pPr>
        <w:jc w:val="right"/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38860554" w14:textId="77777777" w:rsidR="00EF5D71" w:rsidRDefault="000A0B37">
      <w:pPr>
        <w:jc w:val="right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Виконав:</w:t>
      </w:r>
    </w:p>
    <w:p w14:paraId="08874BD9" w14:textId="77777777" w:rsidR="00EF5D71" w:rsidRDefault="000A0B37">
      <w:pPr>
        <w:jc w:val="right"/>
        <w:rPr>
          <w:rFonts w:ascii="Times New Roman" w:hAnsi="Times New Roman" w:cs="Times New Roman"/>
          <w:sz w:val="28"/>
          <w:szCs w:val="24"/>
        </w:rPr>
      </w:pPr>
      <w:proofErr w:type="spellStart"/>
      <w:r>
        <w:rPr>
          <w:rFonts w:ascii="Times New Roman" w:hAnsi="Times New Roman" w:cs="Times New Roman"/>
          <w:sz w:val="28"/>
          <w:szCs w:val="24"/>
        </w:rPr>
        <w:t>ст.гр</w:t>
      </w:r>
      <w:proofErr w:type="spellEnd"/>
      <w:r>
        <w:rPr>
          <w:rFonts w:ascii="Times New Roman" w:hAnsi="Times New Roman" w:cs="Times New Roman"/>
          <w:sz w:val="28"/>
          <w:szCs w:val="24"/>
        </w:rPr>
        <w:t>. КІ-202</w:t>
      </w:r>
    </w:p>
    <w:p w14:paraId="49757FA0" w14:textId="77777777" w:rsidR="00EF5D71" w:rsidRDefault="000A0B37">
      <w:pPr>
        <w:jc w:val="right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Куйбіда Н.В.</w:t>
      </w:r>
    </w:p>
    <w:p w14:paraId="3BADF504" w14:textId="77777777" w:rsidR="00EF5D71" w:rsidRDefault="000A0B37">
      <w:pPr>
        <w:jc w:val="right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Прийняв</w:t>
      </w:r>
    </w:p>
    <w:p w14:paraId="1B9D76C4" w14:textId="77777777" w:rsidR="00EF5D71" w:rsidRDefault="000A0B37">
      <w:pPr>
        <w:jc w:val="right"/>
        <w:rPr>
          <w:rFonts w:ascii="Times New Roman" w:hAnsi="Times New Roman" w:cs="Times New Roman"/>
          <w:sz w:val="28"/>
          <w:szCs w:val="24"/>
        </w:rPr>
      </w:pPr>
      <w:proofErr w:type="spellStart"/>
      <w:r>
        <w:rPr>
          <w:rFonts w:ascii="Times New Roman" w:hAnsi="Times New Roman" w:cs="Times New Roman"/>
          <w:sz w:val="28"/>
          <w:szCs w:val="24"/>
        </w:rPr>
        <w:t>Ст.викладач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 </w:t>
      </w:r>
    </w:p>
    <w:p w14:paraId="02E20EA7" w14:textId="77777777" w:rsidR="00EF5D71" w:rsidRDefault="000A0B37">
      <w:pPr>
        <w:pStyle w:val="Standard"/>
        <w:spacing w:after="0" w:line="240" w:lineRule="auto"/>
        <w:jc w:val="right"/>
      </w:pPr>
      <w:r>
        <w:rPr>
          <w:rFonts w:ascii="Times New Roman" w:hAnsi="Times New Roman" w:cs="Times New Roman"/>
          <w:sz w:val="28"/>
          <w:szCs w:val="24"/>
        </w:rPr>
        <w:t>Козак Н.Б.</w:t>
      </w:r>
    </w:p>
    <w:p w14:paraId="3558E127" w14:textId="77777777" w:rsidR="00EF5D71" w:rsidRDefault="00EF5D71">
      <w:pPr>
        <w:pStyle w:val="Standard"/>
        <w:spacing w:after="0" w:line="240" w:lineRule="auto"/>
        <w:ind w:left="6494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2DC26FC3" w14:textId="77777777" w:rsidR="00EF5D71" w:rsidRDefault="00EF5D71">
      <w:pPr>
        <w:pStyle w:val="Standard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746471C" w14:textId="77777777" w:rsidR="00EF5D71" w:rsidRDefault="00EF5D71">
      <w:pPr>
        <w:pStyle w:val="Standard"/>
        <w:spacing w:after="0" w:line="240" w:lineRule="auto"/>
        <w:ind w:left="6494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7E22CAA5" w14:textId="77777777" w:rsidR="00EF5D71" w:rsidRDefault="000A0B37">
      <w:pPr>
        <w:pStyle w:val="Standard"/>
        <w:spacing w:after="0" w:line="24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Львів – 2023</w:t>
      </w:r>
    </w:p>
    <w:p w14:paraId="17C5151A" w14:textId="77777777" w:rsidR="00EF5D71" w:rsidRDefault="00EF5D71">
      <w:pPr>
        <w:pStyle w:val="Standard"/>
        <w:widowControl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EC75557" w14:textId="77777777" w:rsidR="00EF5D71" w:rsidRDefault="000A0B37">
      <w:pPr>
        <w:pStyle w:val="Standard"/>
        <w:widowControl/>
        <w:spacing w:after="0" w:line="240" w:lineRule="auto"/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Тема: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Структурний опис цифрового автомата. Перевірка роботи автомата за допомогою стенда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Elbert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V2-Spartan 3A FPGA</w:t>
      </w:r>
    </w:p>
    <w:p w14:paraId="4021F513" w14:textId="77777777" w:rsidR="00EF5D71" w:rsidRDefault="00EF5D71">
      <w:pPr>
        <w:pStyle w:val="Standard"/>
        <w:widowControl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1C3A727" w14:textId="77777777" w:rsidR="00EF5D71" w:rsidRDefault="000A0B37">
      <w:pPr>
        <w:pStyle w:val="Standard"/>
        <w:widowControl/>
        <w:spacing w:after="0" w:line="240" w:lineRule="auto"/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Мета роботи:</w:t>
      </w:r>
    </w:p>
    <w:p w14:paraId="79F0676B" w14:textId="77777777" w:rsidR="00EF5D71" w:rsidRDefault="000A0B37">
      <w:pPr>
        <w:pStyle w:val="Standard"/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базі стенда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Elbert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V2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Spartan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3A FPGA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реалізувати цифровий автомат світлових ефектів згідно наступних вимог:</w:t>
      </w:r>
    </w:p>
    <w:p w14:paraId="16BC7593" w14:textId="77777777" w:rsidR="00EF5D71" w:rsidRDefault="000A0B37">
      <w:pPr>
        <w:pStyle w:val="Standard"/>
        <w:widowControl/>
        <w:numPr>
          <w:ilvl w:val="0"/>
          <w:numId w:val="2"/>
        </w:numPr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Інтерфейс пристрою та функціонал реалізувати згідно отриманого варіанту завдання</w:t>
      </w:r>
    </w:p>
    <w:p w14:paraId="56F74C10" w14:textId="77777777" w:rsidR="00EF5D71" w:rsidRDefault="000A0B37">
      <w:pPr>
        <w:pStyle w:val="Standard"/>
        <w:widowControl/>
        <w:numPr>
          <w:ilvl w:val="0"/>
          <w:numId w:val="1"/>
        </w:numPr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Логіку переходів реалізувати  з використанням мови опису апаратних засобів VHDL. Заборонено використовувати оператори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if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switch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for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when</w:t>
      </w:r>
      <w:proofErr w:type="spellEnd"/>
    </w:p>
    <w:p w14:paraId="682DDC79" w14:textId="77777777" w:rsidR="00EF5D71" w:rsidRDefault="000A0B37">
      <w:pPr>
        <w:pStyle w:val="Standard"/>
        <w:widowControl/>
        <w:numPr>
          <w:ilvl w:val="0"/>
          <w:numId w:val="1"/>
        </w:numPr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Логіку формування вихідних сигналів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реалізувати з використанням мови опису апаратних засобів VHDL. Заборонено використовувати оператори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if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switch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for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when</w:t>
      </w:r>
      <w:proofErr w:type="spellEnd"/>
    </w:p>
    <w:p w14:paraId="427005EB" w14:textId="77777777" w:rsidR="00EF5D71" w:rsidRDefault="000A0B37">
      <w:pPr>
        <w:pStyle w:val="Standard"/>
        <w:widowControl/>
        <w:numPr>
          <w:ilvl w:val="0"/>
          <w:numId w:val="1"/>
        </w:numPr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Згенерувати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Schematic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символи для VHDL описів логіки переходів та логіки формування вихідних сигналів</w:t>
      </w:r>
    </w:p>
    <w:p w14:paraId="5E9FDACA" w14:textId="77777777" w:rsidR="00EF5D71" w:rsidRDefault="000A0B37">
      <w:pPr>
        <w:pStyle w:val="Standard"/>
        <w:widowControl/>
        <w:numPr>
          <w:ilvl w:val="0"/>
          <w:numId w:val="1"/>
        </w:numPr>
        <w:spacing w:after="0" w:line="240" w:lineRule="auto"/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Зінтегрувати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всі компоненти (ло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гіку переходів логіку формування вихідних сигналів та пам'ять станів) в єдину систему за допомогою ISE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WebPACK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Schematic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Capture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Пам'ять станів реалізувати за допомогою графічних компонентів з бібліотеки</w:t>
      </w:r>
    </w:p>
    <w:p w14:paraId="35997018" w14:textId="77777777" w:rsidR="00EF5D71" w:rsidRDefault="000A0B37">
      <w:pPr>
        <w:pStyle w:val="Standard"/>
        <w:widowControl/>
        <w:numPr>
          <w:ilvl w:val="0"/>
          <w:numId w:val="1"/>
        </w:numPr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Промоделювати роботу окремих частин автомата та авт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омата в цілому за допомогою симулятора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ISim</w:t>
      </w:r>
      <w:proofErr w:type="spellEnd"/>
    </w:p>
    <w:p w14:paraId="5A6E1418" w14:textId="77777777" w:rsidR="00EF5D71" w:rsidRDefault="000A0B37">
      <w:pPr>
        <w:pStyle w:val="Standard"/>
        <w:widowControl/>
        <w:numPr>
          <w:ilvl w:val="0"/>
          <w:numId w:val="1"/>
        </w:numPr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Інтегрувати створений автомат зі стендом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Elbert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V2 –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Spartan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3A FPGA  (додати подільник частоти для вхідного тактового сигналу призначити фізичні виводи на FPGA)</w:t>
      </w:r>
    </w:p>
    <w:p w14:paraId="4C05D295" w14:textId="77777777" w:rsidR="00EF5D71" w:rsidRDefault="000A0B37">
      <w:pPr>
        <w:pStyle w:val="Standard"/>
        <w:widowControl/>
        <w:numPr>
          <w:ilvl w:val="0"/>
          <w:numId w:val="1"/>
        </w:numPr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Згенерувати BIT файл та перевірити роботу за допом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огою стенда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Elbert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V2 –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Spartan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3A FPGA</w:t>
      </w:r>
    </w:p>
    <w:p w14:paraId="166C6D42" w14:textId="77777777" w:rsidR="00EF5D71" w:rsidRDefault="000A0B37">
      <w:pPr>
        <w:pStyle w:val="Standard"/>
        <w:widowControl/>
        <w:numPr>
          <w:ilvl w:val="0"/>
          <w:numId w:val="1"/>
        </w:numPr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Підготувати і захистити звіт</w:t>
      </w:r>
    </w:p>
    <w:p w14:paraId="58A82942" w14:textId="77777777" w:rsidR="00EF5D71" w:rsidRDefault="00EF5D71">
      <w:pPr>
        <w:pStyle w:val="Standard"/>
        <w:spacing w:line="25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643B03A" w14:textId="77777777" w:rsidR="00EF5D71" w:rsidRDefault="000A0B37">
      <w:pPr>
        <w:pStyle w:val="Standard"/>
        <w:pageBreakBefore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ЗАВДАННЯ:</w:t>
      </w:r>
    </w:p>
    <w:p w14:paraId="2DCC8673" w14:textId="77777777" w:rsidR="00EF5D71" w:rsidRDefault="000A0B37">
      <w:pPr>
        <w:pStyle w:val="Standard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Варіант 7</w:t>
      </w:r>
    </w:p>
    <w:p w14:paraId="1A4EBA67" w14:textId="77777777" w:rsidR="00EF5D71" w:rsidRDefault="000A0B37">
      <w:pPr>
        <w:pStyle w:val="Standard"/>
        <w:jc w:val="center"/>
      </w:pPr>
      <w:r>
        <w:rPr>
          <w:noProof/>
        </w:rPr>
        <w:drawing>
          <wp:inline distT="0" distB="0" distL="0" distR="0" wp14:anchorId="54870375" wp14:editId="5A9C8D20">
            <wp:extent cx="6119987" cy="643893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643893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951C5FA" w14:textId="77777777" w:rsidR="00EF5D71" w:rsidRDefault="00EF5D71">
      <w:pPr>
        <w:pStyle w:val="Standard"/>
        <w:spacing w:line="256" w:lineRule="auto"/>
        <w:rPr>
          <w:rFonts w:ascii="Times New Roman" w:eastAsia="Times New Roman" w:hAnsi="Times New Roman" w:cs="Times New Roman"/>
        </w:rPr>
      </w:pPr>
    </w:p>
    <w:p w14:paraId="3124E961" w14:textId="77777777" w:rsidR="00EF5D71" w:rsidRDefault="000A0B37">
      <w:pPr>
        <w:pStyle w:val="Standard"/>
        <w:widowControl/>
        <w:spacing w:after="0" w:line="240" w:lineRule="auto"/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Виконання роботи:</w:t>
      </w:r>
    </w:p>
    <w:p w14:paraId="7019F4BE" w14:textId="77777777" w:rsidR="00EF5D71" w:rsidRDefault="00EF5D71">
      <w:pPr>
        <w:pStyle w:val="Standard"/>
        <w:widowControl/>
        <w:spacing w:after="99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2ECF1A4E" w14:textId="77777777" w:rsidR="00EF5D71" w:rsidRDefault="00EF5D71">
      <w:pPr>
        <w:pStyle w:val="Standard"/>
        <w:widowControl/>
        <w:spacing w:after="99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5A30F0C9" w14:textId="77777777" w:rsidR="00EF5D71" w:rsidRDefault="000A0B37">
      <w:pPr>
        <w:pStyle w:val="Standard"/>
      </w:pPr>
      <w:r>
        <w:rPr>
          <w:noProof/>
        </w:rPr>
        <w:lastRenderedPageBreak/>
        <w:drawing>
          <wp:inline distT="0" distB="0" distL="0" distR="0" wp14:anchorId="42DEEB80" wp14:editId="7CFD7665">
            <wp:extent cx="5726521" cy="3479017"/>
            <wp:effectExtent l="0" t="0" r="7529" b="7133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6521" cy="347901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2922FAE" w14:textId="77777777" w:rsidR="00EF5D71" w:rsidRDefault="000A0B37">
      <w:pPr>
        <w:pStyle w:val="Standard"/>
        <w:jc w:val="center"/>
      </w:pPr>
      <w:r>
        <w:rPr>
          <w:rFonts w:ascii="Times New Roman" w:eastAsia="Times New Roman" w:hAnsi="Times New Roman" w:cs="Times New Roman"/>
          <w:i/>
          <w:sz w:val="28"/>
          <w:szCs w:val="28"/>
        </w:rPr>
        <w:t>Рис.1 VHDL файл, який реалізує логіку формування сигналів (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OutputLogic.vhd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>).</w:t>
      </w:r>
    </w:p>
    <w:p w14:paraId="5D3BE5D3" w14:textId="77777777" w:rsidR="00EF5D71" w:rsidRDefault="00EF5D71">
      <w:pPr>
        <w:pStyle w:val="Standard"/>
        <w:rPr>
          <w:rFonts w:ascii="Times New Roman" w:eastAsia="Times New Roman" w:hAnsi="Times New Roman" w:cs="Times New Roman"/>
          <w:sz w:val="28"/>
          <w:szCs w:val="28"/>
        </w:rPr>
      </w:pPr>
    </w:p>
    <w:p w14:paraId="5DECB1A8" w14:textId="77777777" w:rsidR="00EF5D71" w:rsidRDefault="00EF5D71">
      <w:pPr>
        <w:pStyle w:val="Standard"/>
        <w:rPr>
          <w:rFonts w:ascii="Times New Roman" w:eastAsia="Times New Roman" w:hAnsi="Times New Roman" w:cs="Times New Roman"/>
          <w:sz w:val="28"/>
          <w:szCs w:val="28"/>
        </w:rPr>
      </w:pPr>
    </w:p>
    <w:p w14:paraId="5C686A59" w14:textId="77777777" w:rsidR="00EF5D71" w:rsidRDefault="00EF5D71">
      <w:pPr>
        <w:pStyle w:val="Standard"/>
        <w:rPr>
          <w:rFonts w:ascii="Times New Roman" w:eastAsia="Times New Roman" w:hAnsi="Times New Roman" w:cs="Times New Roman"/>
          <w:sz w:val="28"/>
          <w:szCs w:val="28"/>
        </w:rPr>
      </w:pPr>
    </w:p>
    <w:p w14:paraId="2CC4BCE3" w14:textId="77777777" w:rsidR="00EF5D71" w:rsidRDefault="00EF5D71">
      <w:pPr>
        <w:pStyle w:val="Standard"/>
        <w:widowControl/>
        <w:spacing w:after="99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28F212A" w14:textId="77777777" w:rsidR="00EF5D71" w:rsidRDefault="000A0B37">
      <w:pPr>
        <w:pStyle w:val="Standard"/>
        <w:widowControl/>
        <w:spacing w:after="99" w:line="240" w:lineRule="auto"/>
        <w:jc w:val="center"/>
      </w:pPr>
      <w:r>
        <w:rPr>
          <w:noProof/>
        </w:rPr>
        <w:drawing>
          <wp:inline distT="0" distB="0" distL="0" distR="0" wp14:anchorId="22B40C49" wp14:editId="70480F47">
            <wp:extent cx="6181526" cy="1910913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 r="25737" b="31328"/>
                    <a:stretch>
                      <a:fillRect/>
                    </a:stretch>
                  </pic:blipFill>
                  <pic:spPr>
                    <a:xfrm>
                      <a:off x="0" y="0"/>
                      <a:ext cx="6181526" cy="191091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7F813CA" w14:textId="77777777" w:rsidR="00EF5D71" w:rsidRDefault="000A0B37">
      <w:pPr>
        <w:pStyle w:val="Standard"/>
        <w:widowControl/>
        <w:spacing w:after="99" w:line="240" w:lineRule="auto"/>
        <w:jc w:val="center"/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Рис.2 </w:t>
      </w:r>
      <w:r>
        <w:rPr>
          <w:i/>
          <w:sz w:val="28"/>
          <w:szCs w:val="28"/>
        </w:rPr>
        <w:t xml:space="preserve">Промодельована робота схеми формування </w:t>
      </w:r>
      <w:r>
        <w:rPr>
          <w:i/>
          <w:sz w:val="28"/>
          <w:szCs w:val="28"/>
        </w:rPr>
        <w:t xml:space="preserve">вихідних сигналів з усіма можливими наборами </w:t>
      </w:r>
      <w:r>
        <w:rPr>
          <w:i/>
          <w:sz w:val="28"/>
          <w:szCs w:val="28"/>
        </w:rPr>
        <w:tab/>
        <w:t>сигналів.</w:t>
      </w:r>
      <w:r>
        <w:rPr>
          <w:b/>
          <w:sz w:val="28"/>
          <w:szCs w:val="28"/>
        </w:rPr>
        <w:br/>
      </w:r>
    </w:p>
    <w:p w14:paraId="231BE375" w14:textId="77777777" w:rsidR="00EF5D71" w:rsidRDefault="00EF5D71">
      <w:pPr>
        <w:pStyle w:val="Standard"/>
        <w:widowControl/>
        <w:spacing w:after="99" w:line="240" w:lineRule="auto"/>
        <w:jc w:val="center"/>
        <w:rPr>
          <w:b/>
          <w:sz w:val="28"/>
          <w:szCs w:val="28"/>
        </w:rPr>
      </w:pPr>
    </w:p>
    <w:p w14:paraId="7FF1C662" w14:textId="77777777" w:rsidR="00EF5D71" w:rsidRDefault="00EF5D71">
      <w:pPr>
        <w:pStyle w:val="Standard"/>
        <w:widowControl/>
        <w:spacing w:after="99" w:line="240" w:lineRule="auto"/>
        <w:jc w:val="center"/>
        <w:rPr>
          <w:b/>
          <w:sz w:val="28"/>
          <w:szCs w:val="28"/>
        </w:rPr>
      </w:pPr>
    </w:p>
    <w:p w14:paraId="7954975B" w14:textId="77777777" w:rsidR="00EF5D71" w:rsidRDefault="00EF5D71">
      <w:pPr>
        <w:pStyle w:val="Standard"/>
        <w:widowControl/>
        <w:spacing w:after="99" w:line="240" w:lineRule="auto"/>
        <w:jc w:val="center"/>
        <w:rPr>
          <w:b/>
          <w:sz w:val="28"/>
          <w:szCs w:val="28"/>
        </w:rPr>
      </w:pPr>
    </w:p>
    <w:p w14:paraId="3D3F84B5" w14:textId="77777777" w:rsidR="00EF5D71" w:rsidRDefault="00EF5D71">
      <w:pPr>
        <w:pStyle w:val="Standard"/>
        <w:widowControl/>
        <w:spacing w:after="99" w:line="240" w:lineRule="auto"/>
        <w:jc w:val="center"/>
        <w:rPr>
          <w:b/>
          <w:sz w:val="28"/>
          <w:szCs w:val="28"/>
        </w:rPr>
      </w:pPr>
    </w:p>
    <w:p w14:paraId="48D2D6F7" w14:textId="77777777" w:rsidR="00EF5D71" w:rsidRDefault="000A0B37">
      <w:pPr>
        <w:pStyle w:val="Standard"/>
        <w:widowControl/>
        <w:spacing w:after="99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177F10EE" wp14:editId="00B930F0">
            <wp:extent cx="5753862" cy="4124858"/>
            <wp:effectExtent l="0" t="0" r="0" b="8992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862" cy="412485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B8D98F2" w14:textId="77777777" w:rsidR="00EF5D71" w:rsidRDefault="00EF5D71">
      <w:pPr>
        <w:pStyle w:val="Standard"/>
        <w:widowControl/>
        <w:spacing w:after="99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231663C" w14:textId="77777777" w:rsidR="00EF5D71" w:rsidRDefault="000A0B37">
      <w:pPr>
        <w:pStyle w:val="Standard"/>
        <w:widowControl/>
        <w:spacing w:after="99" w:line="240" w:lineRule="auto"/>
        <w:ind w:left="720"/>
        <w:jc w:val="center"/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Рис.3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VHDL файл, який реалізує логіку формування переходів стану автомата(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TransitionLogic.vhd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).</w:t>
      </w:r>
    </w:p>
    <w:p w14:paraId="1C2C0256" w14:textId="77777777" w:rsidR="00EF5D71" w:rsidRDefault="00EF5D71">
      <w:pPr>
        <w:pStyle w:val="Standard"/>
        <w:widowControl/>
        <w:spacing w:after="99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F625E5A" w14:textId="77777777" w:rsidR="00EF5D71" w:rsidRDefault="00EF5D71">
      <w:pPr>
        <w:pStyle w:val="Standard"/>
        <w:widowControl/>
        <w:spacing w:after="99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BCA9CFA" w14:textId="77777777" w:rsidR="00EF5D71" w:rsidRDefault="00EF5D71">
      <w:pPr>
        <w:pStyle w:val="Standard"/>
        <w:widowControl/>
        <w:spacing w:after="99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6F50D72" w14:textId="77777777" w:rsidR="00EF5D71" w:rsidRDefault="00EF5D71">
      <w:pPr>
        <w:pStyle w:val="Standard"/>
        <w:widowControl/>
        <w:spacing w:after="99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211941A" w14:textId="77777777" w:rsidR="00EF5D71" w:rsidRDefault="000A0B37">
      <w:pPr>
        <w:pStyle w:val="Standard"/>
        <w:widowControl/>
        <w:spacing w:after="99" w:line="240" w:lineRule="auto"/>
        <w:ind w:left="-566"/>
        <w:jc w:val="center"/>
      </w:pPr>
      <w:r>
        <w:rPr>
          <w:noProof/>
        </w:rPr>
        <w:drawing>
          <wp:inline distT="0" distB="0" distL="0" distR="0" wp14:anchorId="5B971CAF" wp14:editId="4F3459F0">
            <wp:extent cx="6119987" cy="1270101"/>
            <wp:effectExtent l="0" t="0" r="0" b="6249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127010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76B5A12" w14:textId="77777777" w:rsidR="00EF5D71" w:rsidRDefault="00EF5D71">
      <w:pPr>
        <w:pStyle w:val="Standard"/>
        <w:spacing w:after="99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C6B6052" w14:textId="77777777" w:rsidR="00EF5D71" w:rsidRDefault="000A0B37">
      <w:pPr>
        <w:pStyle w:val="Standard"/>
        <w:widowControl/>
        <w:spacing w:after="99" w:line="240" w:lineRule="auto"/>
        <w:ind w:left="720"/>
        <w:jc w:val="center"/>
      </w:pPr>
      <w:r>
        <w:rPr>
          <w:rFonts w:ascii="Times New Roman" w:eastAsia="Times New Roman" w:hAnsi="Times New Roman" w:cs="Times New Roman"/>
          <w:i/>
          <w:sz w:val="28"/>
          <w:szCs w:val="28"/>
        </w:rPr>
        <w:t>Рис.4 Промодельована роботу схеми формування вихідних сигналів з усіма можливими наборами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сигналів.</w:t>
      </w:r>
    </w:p>
    <w:p w14:paraId="6E5B1D67" w14:textId="77777777" w:rsidR="00EF5D71" w:rsidRDefault="00EF5D71">
      <w:pPr>
        <w:pStyle w:val="Standard"/>
        <w:widowControl/>
        <w:spacing w:after="99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883DCBF" w14:textId="77777777" w:rsidR="00EF5D71" w:rsidRDefault="00EF5D71">
      <w:pPr>
        <w:pStyle w:val="Standard"/>
        <w:widowControl/>
        <w:spacing w:after="99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5B86D9E" w14:textId="77777777" w:rsidR="00EF5D71" w:rsidRDefault="00EF5D71">
      <w:pPr>
        <w:pStyle w:val="Standard"/>
        <w:widowControl/>
        <w:spacing w:after="99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F522541" w14:textId="77777777" w:rsidR="00EF5D71" w:rsidRDefault="00EF5D71">
      <w:pPr>
        <w:pStyle w:val="Standard"/>
        <w:widowControl/>
        <w:spacing w:after="99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D6C2D2C" w14:textId="77777777" w:rsidR="00EF5D71" w:rsidRDefault="000A0B37">
      <w:pPr>
        <w:pStyle w:val="Standard"/>
        <w:widowControl/>
        <w:spacing w:after="99" w:line="240" w:lineRule="auto"/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266B34DD" wp14:editId="79D7D29B">
            <wp:simplePos x="0" y="0"/>
            <wp:positionH relativeFrom="column">
              <wp:posOffset>-76352</wp:posOffset>
            </wp:positionH>
            <wp:positionV relativeFrom="paragraph">
              <wp:posOffset>0</wp:posOffset>
            </wp:positionV>
            <wp:extent cx="6120719" cy="4243638"/>
            <wp:effectExtent l="0" t="0" r="0" b="4512"/>
            <wp:wrapTopAndBottom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719" cy="42436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0A0D9C85" w14:textId="77777777" w:rsidR="00EF5D71" w:rsidRDefault="000A0B37">
      <w:pPr>
        <w:pStyle w:val="Standard"/>
        <w:widowControl/>
        <w:spacing w:after="99" w:line="240" w:lineRule="auto"/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Рис.5 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Schematic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файл (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LightController.sch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>), в якому реалізована пам’ять стану автомата.</w:t>
      </w:r>
    </w:p>
    <w:p w14:paraId="473A623F" w14:textId="77777777" w:rsidR="00EF5D71" w:rsidRDefault="00EF5D71">
      <w:pPr>
        <w:pStyle w:val="Standard"/>
        <w:widowControl/>
        <w:spacing w:after="99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25D7F31D" w14:textId="77777777" w:rsidR="00EF5D71" w:rsidRDefault="00EF5D71">
      <w:pPr>
        <w:pStyle w:val="Standard"/>
        <w:widowControl/>
        <w:spacing w:after="99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68966C69" w14:textId="77777777" w:rsidR="00EF5D71" w:rsidRDefault="00EF5D71">
      <w:pPr>
        <w:pStyle w:val="Standard"/>
        <w:widowControl/>
        <w:spacing w:after="99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6DC9DFEB" w14:textId="77777777" w:rsidR="00EF5D71" w:rsidRDefault="00EF5D71">
      <w:pPr>
        <w:pStyle w:val="Standard"/>
        <w:widowControl/>
        <w:spacing w:after="99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74A02A29" w14:textId="77777777" w:rsidR="00EF5D71" w:rsidRDefault="000A0B37">
      <w:pPr>
        <w:pStyle w:val="Standard"/>
        <w:widowControl/>
        <w:spacing w:after="99" w:line="240" w:lineRule="auto"/>
        <w:ind w:left="360"/>
        <w:jc w:val="center"/>
      </w:pPr>
      <w:r>
        <w:rPr>
          <w:noProof/>
        </w:rPr>
        <w:drawing>
          <wp:inline distT="0" distB="0" distL="0" distR="0" wp14:anchorId="67B779B8" wp14:editId="04C579F7">
            <wp:extent cx="4032686" cy="3147090"/>
            <wp:effectExtent l="0" t="0" r="5914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2686" cy="314709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F7E6766" w14:textId="77777777" w:rsidR="00EF5D71" w:rsidRDefault="000A0B37">
      <w:pPr>
        <w:pStyle w:val="Standard"/>
        <w:widowControl/>
        <w:spacing w:after="99" w:line="240" w:lineRule="auto"/>
        <w:ind w:left="360"/>
        <w:jc w:val="center"/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Рис.6 Згенеровані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Schematic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символи.</w:t>
      </w:r>
    </w:p>
    <w:p w14:paraId="6F517B4F" w14:textId="77777777" w:rsidR="00EF5D71" w:rsidRDefault="00EF5D71">
      <w:pPr>
        <w:pStyle w:val="Standard"/>
        <w:widowControl/>
        <w:spacing w:after="99" w:line="24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3F47BF0" w14:textId="77777777" w:rsidR="00EF5D71" w:rsidRDefault="00EF5D71">
      <w:pPr>
        <w:pStyle w:val="Standard"/>
        <w:widowControl/>
        <w:spacing w:after="99" w:line="24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54371F0" w14:textId="77777777" w:rsidR="00EF5D71" w:rsidRDefault="00EF5D71">
      <w:pPr>
        <w:pStyle w:val="Standard"/>
        <w:widowControl/>
        <w:spacing w:after="99" w:line="24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776F687" w14:textId="77777777" w:rsidR="00EF5D71" w:rsidRDefault="00EF5D71">
      <w:pPr>
        <w:pStyle w:val="Standard"/>
        <w:widowControl/>
        <w:spacing w:after="99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9DC7A13" w14:textId="77777777" w:rsidR="00EF5D71" w:rsidRDefault="000A0B37">
      <w:pPr>
        <w:pStyle w:val="Standard"/>
        <w:widowControl/>
        <w:spacing w:after="99" w:line="240" w:lineRule="auto"/>
      </w:pPr>
      <w:r>
        <w:rPr>
          <w:noProof/>
        </w:rPr>
        <w:drawing>
          <wp:inline distT="0" distB="0" distL="0" distR="0" wp14:anchorId="26E49E59" wp14:editId="2B9B76DA">
            <wp:extent cx="6119987" cy="2743200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27432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A440D5C" w14:textId="77777777" w:rsidR="00EF5D71" w:rsidRDefault="000A0B37">
      <w:pPr>
        <w:pStyle w:val="Standard"/>
        <w:widowControl/>
        <w:spacing w:after="99" w:line="240" w:lineRule="auto"/>
        <w:jc w:val="center"/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Рис.7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Schematic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файл для кінцевої схеми.(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TopLevel.sch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). Реалізований подільник вхідної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частоти.</w:t>
      </w:r>
    </w:p>
    <w:p w14:paraId="2FC14FD3" w14:textId="77777777" w:rsidR="00EF5D71" w:rsidRDefault="00EF5D71">
      <w:pPr>
        <w:pStyle w:val="Standard"/>
        <w:widowControl/>
        <w:spacing w:after="99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6201D7B" w14:textId="77777777" w:rsidR="00EF5D71" w:rsidRDefault="00EF5D71">
      <w:pPr>
        <w:pStyle w:val="Standard"/>
        <w:widowControl/>
        <w:spacing w:after="99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917CAA1" w14:textId="77777777" w:rsidR="00EF5D71" w:rsidRDefault="00EF5D71">
      <w:pPr>
        <w:pStyle w:val="Standard"/>
        <w:widowControl/>
        <w:spacing w:after="99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0C55F3F" w14:textId="77777777" w:rsidR="00EF5D71" w:rsidRDefault="00EF5D71">
      <w:pPr>
        <w:pStyle w:val="Standard"/>
        <w:widowControl/>
        <w:spacing w:after="99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EE3EF26" w14:textId="77777777" w:rsidR="00EF5D71" w:rsidRDefault="000A0B37">
      <w:pPr>
        <w:pStyle w:val="Standard"/>
        <w:widowControl/>
        <w:spacing w:after="99" w:line="240" w:lineRule="auto"/>
        <w:jc w:val="center"/>
      </w:pPr>
      <w:r>
        <w:rPr>
          <w:noProof/>
        </w:rPr>
        <w:drawing>
          <wp:inline distT="0" distB="0" distL="0" distR="0" wp14:anchorId="062B5DB8" wp14:editId="48B70B20">
            <wp:extent cx="6119987" cy="2959181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29591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95A3090" w14:textId="77777777" w:rsidR="00EF5D71" w:rsidRDefault="000A0B37">
      <w:pPr>
        <w:pStyle w:val="Standard"/>
        <w:widowControl/>
        <w:spacing w:after="99" w:line="240" w:lineRule="auto"/>
        <w:jc w:val="center"/>
      </w:pPr>
      <w:r>
        <w:rPr>
          <w:rFonts w:ascii="Times New Roman" w:eastAsia="Times New Roman" w:hAnsi="Times New Roman" w:cs="Times New Roman"/>
          <w:i/>
          <w:sz w:val="28"/>
          <w:szCs w:val="28"/>
        </w:rPr>
        <w:t>Рис.8  Симуляція системи різними значеннями сигналів MODE/RESET/SPEED.</w:t>
      </w:r>
    </w:p>
    <w:p w14:paraId="7405E125" w14:textId="77777777" w:rsidR="00EF5D71" w:rsidRDefault="000A0B37">
      <w:pPr>
        <w:pStyle w:val="Standard"/>
        <w:widowControl/>
        <w:spacing w:after="99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313295B4" wp14:editId="7CA5F460">
            <wp:extent cx="2400482" cy="3158977"/>
            <wp:effectExtent l="0" t="0" r="0" b="3323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 t="49517"/>
                    <a:stretch>
                      <a:fillRect/>
                    </a:stretch>
                  </pic:blipFill>
                  <pic:spPr>
                    <a:xfrm>
                      <a:off x="0" y="0"/>
                      <a:ext cx="2400482" cy="315897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09B4AAB" w14:textId="77777777" w:rsidR="00EF5D71" w:rsidRDefault="000A0B37">
      <w:pPr>
        <w:pStyle w:val="Standard"/>
        <w:widowControl/>
        <w:spacing w:after="99" w:line="240" w:lineRule="auto"/>
        <w:jc w:val="center"/>
      </w:pPr>
      <w:r>
        <w:rPr>
          <w:rFonts w:ascii="Times New Roman" w:eastAsia="Times New Roman" w:hAnsi="Times New Roman" w:cs="Times New Roman"/>
          <w:i/>
          <w:sz w:val="28"/>
          <w:szCs w:val="28"/>
        </w:rPr>
        <w:t>Рис.9 Згенерований бінарний файл.</w:t>
      </w:r>
    </w:p>
    <w:p w14:paraId="008C5047" w14:textId="77777777" w:rsidR="00EF5D71" w:rsidRDefault="00EF5D71">
      <w:pPr>
        <w:pStyle w:val="Standard"/>
        <w:widowControl/>
        <w:spacing w:after="99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21F05237" w14:textId="77777777" w:rsidR="00EF5D71" w:rsidRDefault="00EF5D71">
      <w:pPr>
        <w:pStyle w:val="Standard"/>
        <w:widowControl/>
        <w:spacing w:after="99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1B8ED815" w14:textId="77777777" w:rsidR="00EF5D71" w:rsidRDefault="00EF5D71">
      <w:pPr>
        <w:pStyle w:val="Standard"/>
        <w:widowControl/>
        <w:spacing w:after="99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52046346" w14:textId="77777777" w:rsidR="00EF5D71" w:rsidRDefault="00EF5D71">
      <w:pPr>
        <w:pStyle w:val="Standard"/>
        <w:widowControl/>
        <w:spacing w:after="99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0D615B1F" w14:textId="77777777" w:rsidR="00EF5D71" w:rsidRDefault="00EF5D71">
      <w:pPr>
        <w:pStyle w:val="Standard"/>
        <w:widowControl/>
        <w:spacing w:after="99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6AF17898" w14:textId="77777777" w:rsidR="00EF5D71" w:rsidRDefault="00EF5D71">
      <w:pPr>
        <w:pStyle w:val="Standard"/>
        <w:widowControl/>
        <w:spacing w:after="99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4CAC523C" w14:textId="77777777" w:rsidR="00EF5D71" w:rsidRDefault="00EF5D71">
      <w:pPr>
        <w:pStyle w:val="Standard"/>
        <w:widowControl/>
        <w:spacing w:after="99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09DB9ABF" w14:textId="77777777" w:rsidR="00EF5D71" w:rsidRDefault="00EF5D71">
      <w:pPr>
        <w:pStyle w:val="Standard"/>
        <w:widowControl/>
        <w:spacing w:after="99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48CC47C9" w14:textId="77777777" w:rsidR="00EF5D71" w:rsidRDefault="00EF5D71">
      <w:pPr>
        <w:pStyle w:val="Standard"/>
        <w:widowControl/>
        <w:spacing w:after="99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5FEABEE9" w14:textId="77777777" w:rsidR="00EF5D71" w:rsidRDefault="00EF5D71">
      <w:pPr>
        <w:pStyle w:val="Standard"/>
        <w:widowControl/>
        <w:spacing w:after="99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4BAAE921" w14:textId="77777777" w:rsidR="00EF5D71" w:rsidRDefault="00EF5D71">
      <w:pPr>
        <w:pStyle w:val="Standard"/>
        <w:widowControl/>
        <w:spacing w:after="99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76BE73D2" w14:textId="77777777" w:rsidR="00EF5D71" w:rsidRDefault="00EF5D71">
      <w:pPr>
        <w:pStyle w:val="Standard"/>
        <w:widowControl/>
        <w:spacing w:after="99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036E4185" w14:textId="77777777" w:rsidR="00EF5D71" w:rsidRDefault="00EF5D71">
      <w:pPr>
        <w:pStyle w:val="Standard"/>
        <w:widowControl/>
        <w:spacing w:after="99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37D4331B" w14:textId="77777777" w:rsidR="00EF5D71" w:rsidRDefault="00EF5D71">
      <w:pPr>
        <w:pStyle w:val="Standard"/>
        <w:widowControl/>
        <w:spacing w:after="99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62B95797" w14:textId="77777777" w:rsidR="00EF5D71" w:rsidRDefault="00EF5D71">
      <w:pPr>
        <w:pStyle w:val="Standard"/>
        <w:widowControl/>
        <w:spacing w:after="99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7B623250" w14:textId="77777777" w:rsidR="00EF5D71" w:rsidRDefault="00EF5D71">
      <w:pPr>
        <w:pStyle w:val="Standard"/>
        <w:widowControl/>
        <w:spacing w:after="99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01312DF0" w14:textId="77777777" w:rsidR="00EF5D71" w:rsidRDefault="00EF5D71">
      <w:pPr>
        <w:pStyle w:val="Standard"/>
        <w:widowControl/>
        <w:spacing w:after="99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56BC01DD" w14:textId="77777777" w:rsidR="00EF5D71" w:rsidRDefault="00EF5D71">
      <w:pPr>
        <w:pStyle w:val="Standard"/>
        <w:widowControl/>
        <w:spacing w:after="99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05A0658A" w14:textId="77777777" w:rsidR="00EF5D71" w:rsidRDefault="00EF5D71">
      <w:pPr>
        <w:pStyle w:val="Standard"/>
        <w:widowControl/>
        <w:spacing w:after="99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75640D70" w14:textId="77777777" w:rsidR="00EF5D71" w:rsidRDefault="00EF5D71">
      <w:pPr>
        <w:pStyle w:val="Standard"/>
        <w:widowControl/>
        <w:spacing w:after="99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1A646545" w14:textId="77777777" w:rsidR="00EF5D71" w:rsidRDefault="00EF5D71">
      <w:pPr>
        <w:pStyle w:val="Standard"/>
        <w:widowControl/>
        <w:spacing w:after="99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188DCAFB" w14:textId="77777777" w:rsidR="00EF5D71" w:rsidRDefault="00EF5D71">
      <w:pPr>
        <w:pStyle w:val="Standard"/>
        <w:widowControl/>
        <w:spacing w:after="99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12B0BA88" w14:textId="77777777" w:rsidR="00EF5D71" w:rsidRDefault="000A0B37">
      <w:pPr>
        <w:pStyle w:val="Standard"/>
        <w:spacing w:after="99" w:line="240" w:lineRule="auto"/>
        <w:ind w:left="720"/>
        <w:jc w:val="right"/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Лістинг1  (VHDL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OutputLogic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>)</w:t>
      </w:r>
    </w:p>
    <w:tbl>
      <w:tblPr>
        <w:tblW w:w="8909" w:type="dxa"/>
        <w:tblInd w:w="72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909"/>
      </w:tblGrid>
      <w:tr w:rsidR="00EF5D71" w14:paraId="2CB7A09A" w14:textId="77777777">
        <w:tblPrEx>
          <w:tblCellMar>
            <w:top w:w="0" w:type="dxa"/>
            <w:bottom w:w="0" w:type="dxa"/>
          </w:tblCellMar>
        </w:tblPrEx>
        <w:tc>
          <w:tcPr>
            <w:tcW w:w="8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0F0A17D" w14:textId="77777777" w:rsidR="00EF5D71" w:rsidRDefault="000A0B37">
            <w:pPr>
              <w:pStyle w:val="Standard"/>
              <w:spacing w:line="244" w:lineRule="auto"/>
            </w:pPr>
            <w:proofErr w:type="spellStart"/>
            <w:r>
              <w:lastRenderedPageBreak/>
              <w:t>library</w:t>
            </w:r>
            <w:proofErr w:type="spellEnd"/>
            <w:r>
              <w:t xml:space="preserve"> IEEE;</w:t>
            </w:r>
          </w:p>
          <w:p w14:paraId="4A700716" w14:textId="77777777" w:rsidR="00EF5D71" w:rsidRDefault="000A0B37">
            <w:pPr>
              <w:pStyle w:val="Standard"/>
              <w:spacing w:line="244" w:lineRule="auto"/>
            </w:pPr>
            <w:proofErr w:type="spellStart"/>
            <w:r>
              <w:t>use</w:t>
            </w:r>
            <w:proofErr w:type="spellEnd"/>
            <w:r>
              <w:t xml:space="preserve"> IEEE.STD_LOGIC_1164.ALL;</w:t>
            </w:r>
          </w:p>
          <w:p w14:paraId="46CCA631" w14:textId="77777777" w:rsidR="00EF5D71" w:rsidRDefault="00EF5D71">
            <w:pPr>
              <w:pStyle w:val="Standard"/>
              <w:spacing w:line="244" w:lineRule="auto"/>
            </w:pPr>
          </w:p>
          <w:p w14:paraId="34107F6B" w14:textId="77777777" w:rsidR="00EF5D71" w:rsidRDefault="000A0B37">
            <w:pPr>
              <w:pStyle w:val="Standard"/>
              <w:spacing w:line="244" w:lineRule="auto"/>
            </w:pPr>
            <w:proofErr w:type="spellStart"/>
            <w:r>
              <w:t>entity</w:t>
            </w:r>
            <w:proofErr w:type="spellEnd"/>
            <w:r>
              <w:t xml:space="preserve"> </w:t>
            </w:r>
            <w:proofErr w:type="spellStart"/>
            <w:r>
              <w:t>out_logic_int</w:t>
            </w:r>
            <w:proofErr w:type="spellEnd"/>
            <w:r>
              <w:t xml:space="preserve"> </w:t>
            </w:r>
            <w:proofErr w:type="spellStart"/>
            <w:r>
              <w:t>is</w:t>
            </w:r>
            <w:proofErr w:type="spellEnd"/>
          </w:p>
          <w:p w14:paraId="77F4E8A3" w14:textId="77777777" w:rsidR="00EF5D71" w:rsidRDefault="000A0B37">
            <w:pPr>
              <w:pStyle w:val="Standard"/>
              <w:spacing w:line="244" w:lineRule="auto"/>
            </w:pPr>
            <w:proofErr w:type="spellStart"/>
            <w:r>
              <w:t>Port</w:t>
            </w:r>
            <w:proofErr w:type="spellEnd"/>
            <w:r>
              <w:t xml:space="preserve"> ( </w:t>
            </w:r>
            <w:r>
              <w:t xml:space="preserve">IN_BUS : </w:t>
            </w:r>
            <w:proofErr w:type="spellStart"/>
            <w:r>
              <w:t>in</w:t>
            </w:r>
            <w:proofErr w:type="spellEnd"/>
            <w:r>
              <w:t xml:space="preserve">  </w:t>
            </w:r>
            <w:proofErr w:type="spellStart"/>
            <w:r>
              <w:t>std_logic_vector</w:t>
            </w:r>
            <w:proofErr w:type="spellEnd"/>
            <w:r>
              <w:t xml:space="preserve">(2 </w:t>
            </w:r>
            <w:proofErr w:type="spellStart"/>
            <w:r>
              <w:t>downto</w:t>
            </w:r>
            <w:proofErr w:type="spellEnd"/>
            <w:r>
              <w:t xml:space="preserve"> 0);</w:t>
            </w:r>
          </w:p>
          <w:p w14:paraId="098D9AF9" w14:textId="77777777" w:rsidR="00EF5D71" w:rsidRDefault="000A0B37">
            <w:pPr>
              <w:pStyle w:val="Standard"/>
              <w:spacing w:line="244" w:lineRule="auto"/>
            </w:pPr>
            <w:r>
              <w:t xml:space="preserve">       OUT_BUS : </w:t>
            </w:r>
            <w:proofErr w:type="spellStart"/>
            <w:r>
              <w:t>out</w:t>
            </w:r>
            <w:proofErr w:type="spellEnd"/>
            <w:r>
              <w:t xml:space="preserve">  </w:t>
            </w:r>
            <w:proofErr w:type="spellStart"/>
            <w:r>
              <w:t>std_logic_vector</w:t>
            </w:r>
            <w:proofErr w:type="spellEnd"/>
            <w:r>
              <w:t xml:space="preserve">(7 </w:t>
            </w:r>
            <w:proofErr w:type="spellStart"/>
            <w:r>
              <w:t>downto</w:t>
            </w:r>
            <w:proofErr w:type="spellEnd"/>
            <w:r>
              <w:t xml:space="preserve"> 0);</w:t>
            </w:r>
          </w:p>
          <w:p w14:paraId="187EE959" w14:textId="77777777" w:rsidR="00EF5D71" w:rsidRDefault="000A0B37">
            <w:pPr>
              <w:pStyle w:val="Standard"/>
              <w:spacing w:line="244" w:lineRule="auto"/>
            </w:pPr>
            <w:proofErr w:type="spellStart"/>
            <w:r>
              <w:t>RESET:in</w:t>
            </w:r>
            <w:proofErr w:type="spellEnd"/>
            <w:r>
              <w:t xml:space="preserve"> </w:t>
            </w:r>
            <w:proofErr w:type="spellStart"/>
            <w:r>
              <w:t>std_logic</w:t>
            </w:r>
            <w:proofErr w:type="spellEnd"/>
          </w:p>
          <w:p w14:paraId="57CAB939" w14:textId="77777777" w:rsidR="00EF5D71" w:rsidRDefault="000A0B37">
            <w:pPr>
              <w:pStyle w:val="Standard"/>
              <w:spacing w:line="244" w:lineRule="auto"/>
            </w:pPr>
            <w:r>
              <w:t xml:space="preserve">        );</w:t>
            </w:r>
          </w:p>
          <w:p w14:paraId="17309AE6" w14:textId="77777777" w:rsidR="00EF5D71" w:rsidRDefault="000A0B37">
            <w:pPr>
              <w:pStyle w:val="Standard"/>
              <w:spacing w:line="244" w:lineRule="auto"/>
            </w:pPr>
            <w:proofErr w:type="spellStart"/>
            <w:r>
              <w:t>end</w:t>
            </w:r>
            <w:proofErr w:type="spellEnd"/>
            <w:r>
              <w:t xml:space="preserve"> </w:t>
            </w:r>
            <w:proofErr w:type="spellStart"/>
            <w:r>
              <w:t>out_logic_int</w:t>
            </w:r>
            <w:proofErr w:type="spellEnd"/>
            <w:r>
              <w:t>;</w:t>
            </w:r>
          </w:p>
          <w:p w14:paraId="3EB31F34" w14:textId="77777777" w:rsidR="00EF5D71" w:rsidRDefault="00EF5D71">
            <w:pPr>
              <w:pStyle w:val="Standard"/>
              <w:spacing w:line="244" w:lineRule="auto"/>
            </w:pPr>
          </w:p>
          <w:p w14:paraId="78C0E9D3" w14:textId="77777777" w:rsidR="00EF5D71" w:rsidRDefault="000A0B37">
            <w:pPr>
              <w:pStyle w:val="Standard"/>
              <w:spacing w:line="244" w:lineRule="auto"/>
            </w:pPr>
            <w:proofErr w:type="spellStart"/>
            <w:r>
              <w:t>architecture</w:t>
            </w:r>
            <w:proofErr w:type="spellEnd"/>
            <w:r>
              <w:t xml:space="preserve"> </w:t>
            </w:r>
            <w:proofErr w:type="spellStart"/>
            <w:r>
              <w:t>out_logic_arc</w:t>
            </w:r>
            <w:proofErr w:type="spellEnd"/>
            <w:r>
              <w:t xml:space="preserve">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proofErr w:type="spellStart"/>
            <w:r>
              <w:t>out_logic_int</w:t>
            </w:r>
            <w:proofErr w:type="spellEnd"/>
            <w:r>
              <w:t xml:space="preserve"> </w:t>
            </w:r>
            <w:proofErr w:type="spellStart"/>
            <w:r>
              <w:t>is</w:t>
            </w:r>
            <w:proofErr w:type="spellEnd"/>
          </w:p>
          <w:p w14:paraId="1BD73EFD" w14:textId="77777777" w:rsidR="00EF5D71" w:rsidRDefault="00EF5D71">
            <w:pPr>
              <w:pStyle w:val="Standard"/>
              <w:spacing w:line="244" w:lineRule="auto"/>
            </w:pPr>
          </w:p>
          <w:p w14:paraId="2B9822CA" w14:textId="77777777" w:rsidR="00EF5D71" w:rsidRDefault="000A0B37">
            <w:pPr>
              <w:pStyle w:val="Standard"/>
              <w:spacing w:line="244" w:lineRule="auto"/>
            </w:pPr>
            <w:proofErr w:type="spellStart"/>
            <w:r>
              <w:t>begin</w:t>
            </w:r>
            <w:proofErr w:type="spellEnd"/>
          </w:p>
          <w:p w14:paraId="067B5FAD" w14:textId="77777777" w:rsidR="00EF5D71" w:rsidRDefault="00EF5D71">
            <w:pPr>
              <w:pStyle w:val="Standard"/>
              <w:spacing w:line="244" w:lineRule="auto"/>
            </w:pPr>
          </w:p>
          <w:p w14:paraId="46121D7B" w14:textId="77777777" w:rsidR="00EF5D71" w:rsidRDefault="000A0B37">
            <w:pPr>
              <w:pStyle w:val="Standard"/>
              <w:spacing w:line="244" w:lineRule="auto"/>
            </w:pPr>
            <w:r>
              <w:t xml:space="preserve">   OUT_BUS(0) &lt;= (</w:t>
            </w:r>
            <w:proofErr w:type="spellStart"/>
            <w:r>
              <w:t>not</w:t>
            </w:r>
            <w:proofErr w:type="spellEnd"/>
            <w:r>
              <w:t xml:space="preserve">(RESET) </w:t>
            </w:r>
            <w:proofErr w:type="spellStart"/>
            <w:r>
              <w:t>and</w:t>
            </w:r>
            <w:proofErr w:type="spellEnd"/>
            <w:r>
              <w:t xml:space="preserve"> </w:t>
            </w:r>
            <w:proofErr w:type="spellStart"/>
            <w:r>
              <w:t>not</w:t>
            </w:r>
            <w:proofErr w:type="spellEnd"/>
            <w:r>
              <w:t xml:space="preserve"> (IN_BUS(2)) </w:t>
            </w:r>
            <w:proofErr w:type="spellStart"/>
            <w:r>
              <w:t>and</w:t>
            </w:r>
            <w:proofErr w:type="spellEnd"/>
            <w:r>
              <w:t xml:space="preserve"> </w:t>
            </w:r>
            <w:proofErr w:type="spellStart"/>
            <w:r>
              <w:t>not</w:t>
            </w:r>
            <w:proofErr w:type="spellEnd"/>
            <w:r>
              <w:t xml:space="preserve"> (IN_BUS(1)) </w:t>
            </w:r>
            <w:proofErr w:type="spellStart"/>
            <w:r>
              <w:t>and</w:t>
            </w:r>
            <w:proofErr w:type="spellEnd"/>
            <w:r>
              <w:t xml:space="preserve"> </w:t>
            </w:r>
            <w:proofErr w:type="spellStart"/>
            <w:r>
              <w:t>not</w:t>
            </w:r>
            <w:proofErr w:type="spellEnd"/>
            <w:r>
              <w:t>(IN_BUS(0)));</w:t>
            </w:r>
          </w:p>
          <w:p w14:paraId="4001C2E9" w14:textId="77777777" w:rsidR="00EF5D71" w:rsidRDefault="000A0B37">
            <w:pPr>
              <w:pStyle w:val="Standard"/>
              <w:spacing w:line="244" w:lineRule="auto"/>
            </w:pPr>
            <w:r>
              <w:t xml:space="preserve">   OUT_BUS(1) &lt;= (</w:t>
            </w:r>
            <w:proofErr w:type="spellStart"/>
            <w:r>
              <w:t>not</w:t>
            </w:r>
            <w:proofErr w:type="spellEnd"/>
            <w:r>
              <w:t xml:space="preserve">(RESET) </w:t>
            </w:r>
            <w:proofErr w:type="spellStart"/>
            <w:r>
              <w:t>and</w:t>
            </w:r>
            <w:proofErr w:type="spellEnd"/>
            <w:r>
              <w:t xml:space="preserve">  </w:t>
            </w:r>
            <w:proofErr w:type="spellStart"/>
            <w:r>
              <w:t>not</w:t>
            </w:r>
            <w:proofErr w:type="spellEnd"/>
            <w:r>
              <w:t xml:space="preserve"> (IN_BUS(2)) </w:t>
            </w:r>
            <w:proofErr w:type="spellStart"/>
            <w:r>
              <w:t>and</w:t>
            </w:r>
            <w:proofErr w:type="spellEnd"/>
            <w:r>
              <w:t xml:space="preserve"> </w:t>
            </w:r>
            <w:proofErr w:type="spellStart"/>
            <w:r>
              <w:t>not</w:t>
            </w:r>
            <w:proofErr w:type="spellEnd"/>
            <w:r>
              <w:t xml:space="preserve"> (IN_BUS(1)) </w:t>
            </w:r>
            <w:proofErr w:type="spellStart"/>
            <w:r>
              <w:t>and</w:t>
            </w:r>
            <w:proofErr w:type="spellEnd"/>
            <w:r>
              <w:t xml:space="preserve"> IN_BUS(0));</w:t>
            </w:r>
          </w:p>
          <w:p w14:paraId="1E9F4C93" w14:textId="77777777" w:rsidR="00EF5D71" w:rsidRDefault="000A0B37">
            <w:pPr>
              <w:pStyle w:val="Standard"/>
              <w:spacing w:line="244" w:lineRule="auto"/>
            </w:pPr>
            <w:r>
              <w:t xml:space="preserve">   OUT_BUS(2) &lt;= (</w:t>
            </w:r>
            <w:proofErr w:type="spellStart"/>
            <w:r>
              <w:t>not</w:t>
            </w:r>
            <w:proofErr w:type="spellEnd"/>
            <w:r>
              <w:t xml:space="preserve">(RESET) </w:t>
            </w:r>
            <w:proofErr w:type="spellStart"/>
            <w:r>
              <w:t>and</w:t>
            </w:r>
            <w:proofErr w:type="spellEnd"/>
            <w:r>
              <w:t xml:space="preserve">  </w:t>
            </w:r>
            <w:proofErr w:type="spellStart"/>
            <w:r>
              <w:t>not</w:t>
            </w:r>
            <w:proofErr w:type="spellEnd"/>
            <w:r>
              <w:t xml:space="preserve"> (IN_BUS(2)) </w:t>
            </w:r>
            <w:proofErr w:type="spellStart"/>
            <w:r>
              <w:t>and</w:t>
            </w:r>
            <w:proofErr w:type="spellEnd"/>
            <w:r>
              <w:t xml:space="preserve">  IN_BUS(1) </w:t>
            </w:r>
            <w:proofErr w:type="spellStart"/>
            <w:r>
              <w:t>and</w:t>
            </w:r>
            <w:proofErr w:type="spellEnd"/>
            <w:r>
              <w:t xml:space="preserve"> </w:t>
            </w:r>
            <w:proofErr w:type="spellStart"/>
            <w:r>
              <w:t>not</w:t>
            </w:r>
            <w:proofErr w:type="spellEnd"/>
            <w:r>
              <w:t xml:space="preserve"> (IN_BUS(0)));</w:t>
            </w:r>
          </w:p>
          <w:p w14:paraId="60495467" w14:textId="77777777" w:rsidR="00EF5D71" w:rsidRDefault="000A0B37">
            <w:pPr>
              <w:pStyle w:val="Standard"/>
              <w:spacing w:line="244" w:lineRule="auto"/>
            </w:pPr>
            <w:r>
              <w:t xml:space="preserve">   OUT_BUS(3) &lt;= (</w:t>
            </w:r>
            <w:proofErr w:type="spellStart"/>
            <w:r>
              <w:t>not</w:t>
            </w:r>
            <w:proofErr w:type="spellEnd"/>
            <w:r>
              <w:t xml:space="preserve">(RESET) </w:t>
            </w:r>
            <w:proofErr w:type="spellStart"/>
            <w:r>
              <w:t>and</w:t>
            </w:r>
            <w:proofErr w:type="spellEnd"/>
            <w:r>
              <w:t xml:space="preserve">  </w:t>
            </w:r>
            <w:proofErr w:type="spellStart"/>
            <w:r>
              <w:t>not</w:t>
            </w:r>
            <w:proofErr w:type="spellEnd"/>
            <w:r>
              <w:t xml:space="preserve"> (IN_BUS(2))</w:t>
            </w:r>
            <w:r>
              <w:t xml:space="preserve"> </w:t>
            </w:r>
            <w:proofErr w:type="spellStart"/>
            <w:r>
              <w:t>and</w:t>
            </w:r>
            <w:proofErr w:type="spellEnd"/>
            <w:r>
              <w:t xml:space="preserve">  IN_BUS(1) </w:t>
            </w:r>
            <w:proofErr w:type="spellStart"/>
            <w:r>
              <w:t>and</w:t>
            </w:r>
            <w:proofErr w:type="spellEnd"/>
            <w:r>
              <w:t xml:space="preserve">  IN_BUS(0));</w:t>
            </w:r>
          </w:p>
          <w:p w14:paraId="7837EBAD" w14:textId="77777777" w:rsidR="00EF5D71" w:rsidRDefault="000A0B37">
            <w:pPr>
              <w:pStyle w:val="Standard"/>
              <w:spacing w:line="244" w:lineRule="auto"/>
            </w:pPr>
            <w:r>
              <w:t xml:space="preserve">   OUT_BUS(4) &lt;= (</w:t>
            </w:r>
            <w:proofErr w:type="spellStart"/>
            <w:r>
              <w:t>not</w:t>
            </w:r>
            <w:proofErr w:type="spellEnd"/>
            <w:r>
              <w:t xml:space="preserve">(RESET) </w:t>
            </w:r>
            <w:proofErr w:type="spellStart"/>
            <w:r>
              <w:t>and</w:t>
            </w:r>
            <w:proofErr w:type="spellEnd"/>
            <w:r>
              <w:t xml:space="preserve">  IN_BUS(2) </w:t>
            </w:r>
            <w:proofErr w:type="spellStart"/>
            <w:r>
              <w:t>and</w:t>
            </w:r>
            <w:proofErr w:type="spellEnd"/>
            <w:r>
              <w:t xml:space="preserve"> </w:t>
            </w:r>
            <w:proofErr w:type="spellStart"/>
            <w:r>
              <w:t>not</w:t>
            </w:r>
            <w:proofErr w:type="spellEnd"/>
            <w:r>
              <w:t xml:space="preserve"> (IN_BUS(1)) </w:t>
            </w:r>
            <w:proofErr w:type="spellStart"/>
            <w:r>
              <w:t>and</w:t>
            </w:r>
            <w:proofErr w:type="spellEnd"/>
            <w:r>
              <w:t xml:space="preserve"> </w:t>
            </w:r>
            <w:proofErr w:type="spellStart"/>
            <w:r>
              <w:t>not</w:t>
            </w:r>
            <w:proofErr w:type="spellEnd"/>
            <w:r>
              <w:t xml:space="preserve"> (IN_BUS(0)));</w:t>
            </w:r>
          </w:p>
          <w:p w14:paraId="14593A25" w14:textId="77777777" w:rsidR="00EF5D71" w:rsidRDefault="000A0B37">
            <w:pPr>
              <w:pStyle w:val="Standard"/>
              <w:spacing w:line="244" w:lineRule="auto"/>
            </w:pPr>
            <w:r>
              <w:t xml:space="preserve">   OUT_BUS(5) &lt;= (</w:t>
            </w:r>
            <w:proofErr w:type="spellStart"/>
            <w:r>
              <w:t>not</w:t>
            </w:r>
            <w:proofErr w:type="spellEnd"/>
            <w:r>
              <w:t xml:space="preserve">(RESET) </w:t>
            </w:r>
            <w:proofErr w:type="spellStart"/>
            <w:r>
              <w:t>and</w:t>
            </w:r>
            <w:proofErr w:type="spellEnd"/>
            <w:r>
              <w:t xml:space="preserve">  IN_BUS(2) </w:t>
            </w:r>
            <w:proofErr w:type="spellStart"/>
            <w:r>
              <w:t>and</w:t>
            </w:r>
            <w:proofErr w:type="spellEnd"/>
            <w:r>
              <w:t xml:space="preserve"> </w:t>
            </w:r>
            <w:proofErr w:type="spellStart"/>
            <w:r>
              <w:t>not</w:t>
            </w:r>
            <w:proofErr w:type="spellEnd"/>
            <w:r>
              <w:t xml:space="preserve"> (IN_BUS(1)) </w:t>
            </w:r>
            <w:proofErr w:type="spellStart"/>
            <w:r>
              <w:t>and</w:t>
            </w:r>
            <w:proofErr w:type="spellEnd"/>
            <w:r>
              <w:t xml:space="preserve">  IN_BUS(0));</w:t>
            </w:r>
          </w:p>
          <w:p w14:paraId="3E185F4E" w14:textId="77777777" w:rsidR="00EF5D71" w:rsidRDefault="000A0B37">
            <w:pPr>
              <w:pStyle w:val="Standard"/>
              <w:spacing w:line="244" w:lineRule="auto"/>
            </w:pPr>
            <w:r>
              <w:t xml:space="preserve">   OUT_BUS(6) &lt;= (</w:t>
            </w:r>
            <w:proofErr w:type="spellStart"/>
            <w:r>
              <w:t>not</w:t>
            </w:r>
            <w:proofErr w:type="spellEnd"/>
            <w:r>
              <w:t xml:space="preserve">(RESET) </w:t>
            </w:r>
            <w:proofErr w:type="spellStart"/>
            <w:r>
              <w:t>and</w:t>
            </w:r>
            <w:proofErr w:type="spellEnd"/>
            <w:r>
              <w:t xml:space="preserve">  IN_BUS(2) </w:t>
            </w:r>
            <w:proofErr w:type="spellStart"/>
            <w:r>
              <w:t>and</w:t>
            </w:r>
            <w:proofErr w:type="spellEnd"/>
            <w:r>
              <w:t xml:space="preserve">  IN_BUS(</w:t>
            </w:r>
            <w:r>
              <w:t xml:space="preserve">1) </w:t>
            </w:r>
            <w:proofErr w:type="spellStart"/>
            <w:r>
              <w:t>and</w:t>
            </w:r>
            <w:proofErr w:type="spellEnd"/>
            <w:r>
              <w:t xml:space="preserve"> </w:t>
            </w:r>
            <w:proofErr w:type="spellStart"/>
            <w:r>
              <w:t>not</w:t>
            </w:r>
            <w:proofErr w:type="spellEnd"/>
            <w:r>
              <w:t xml:space="preserve"> (IN_BUS(0)));</w:t>
            </w:r>
          </w:p>
          <w:p w14:paraId="480D0036" w14:textId="77777777" w:rsidR="00EF5D71" w:rsidRDefault="000A0B37">
            <w:pPr>
              <w:pStyle w:val="Standard"/>
              <w:spacing w:line="244" w:lineRule="auto"/>
            </w:pPr>
            <w:r>
              <w:t xml:space="preserve">   OUT_BUS(7) &lt;= (</w:t>
            </w:r>
            <w:proofErr w:type="spellStart"/>
            <w:r>
              <w:t>not</w:t>
            </w:r>
            <w:proofErr w:type="spellEnd"/>
            <w:r>
              <w:t xml:space="preserve">(RESET) </w:t>
            </w:r>
            <w:proofErr w:type="spellStart"/>
            <w:r>
              <w:t>and</w:t>
            </w:r>
            <w:proofErr w:type="spellEnd"/>
            <w:r>
              <w:t xml:space="preserve">  IN_BUS(2) </w:t>
            </w:r>
            <w:proofErr w:type="spellStart"/>
            <w:r>
              <w:t>and</w:t>
            </w:r>
            <w:proofErr w:type="spellEnd"/>
            <w:r>
              <w:t xml:space="preserve">  IN_BUS(1) </w:t>
            </w:r>
            <w:proofErr w:type="spellStart"/>
            <w:r>
              <w:t>and</w:t>
            </w:r>
            <w:proofErr w:type="spellEnd"/>
            <w:r>
              <w:t xml:space="preserve">  IN_BUS(0));</w:t>
            </w:r>
          </w:p>
          <w:p w14:paraId="35CDFF65" w14:textId="77777777" w:rsidR="00EF5D71" w:rsidRDefault="00EF5D71">
            <w:pPr>
              <w:pStyle w:val="Standard"/>
              <w:spacing w:line="244" w:lineRule="auto"/>
            </w:pPr>
          </w:p>
          <w:p w14:paraId="3ACB8F1F" w14:textId="77777777" w:rsidR="00EF5D71" w:rsidRDefault="000A0B37">
            <w:pPr>
              <w:pStyle w:val="Standard"/>
              <w:spacing w:line="244" w:lineRule="auto"/>
            </w:pPr>
            <w:proofErr w:type="spellStart"/>
            <w:r>
              <w:t>end</w:t>
            </w:r>
            <w:proofErr w:type="spellEnd"/>
            <w:r>
              <w:t xml:space="preserve"> </w:t>
            </w:r>
            <w:proofErr w:type="spellStart"/>
            <w:r>
              <w:t>out_logic_arc</w:t>
            </w:r>
            <w:proofErr w:type="spellEnd"/>
            <w:r>
              <w:t>;</w:t>
            </w:r>
          </w:p>
          <w:p w14:paraId="2E3E7267" w14:textId="77777777" w:rsidR="00EF5D71" w:rsidRDefault="00EF5D71">
            <w:pPr>
              <w:pStyle w:val="Standard"/>
              <w:spacing w:after="99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1B98FCDA" w14:textId="77777777" w:rsidR="00EF5D71" w:rsidRDefault="00EF5D71">
      <w:pPr>
        <w:pStyle w:val="Standard"/>
        <w:spacing w:after="99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572906EB" w14:textId="77777777" w:rsidR="00EF5D71" w:rsidRDefault="00EF5D71">
      <w:pPr>
        <w:pStyle w:val="Standard"/>
        <w:spacing w:after="99" w:line="240" w:lineRule="auto"/>
        <w:jc w:val="right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5BFB4966" w14:textId="77777777" w:rsidR="00EF5D71" w:rsidRDefault="00EF5D71">
      <w:pPr>
        <w:pStyle w:val="Standard"/>
        <w:spacing w:after="99" w:line="240" w:lineRule="auto"/>
        <w:jc w:val="right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523BBAB3" w14:textId="77777777" w:rsidR="00EF5D71" w:rsidRDefault="00EF5D71">
      <w:pPr>
        <w:pStyle w:val="Standard"/>
        <w:spacing w:after="99" w:line="240" w:lineRule="auto"/>
        <w:jc w:val="right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58764D67" w14:textId="77777777" w:rsidR="00EF5D71" w:rsidRDefault="00EF5D71">
      <w:pPr>
        <w:pStyle w:val="Standard"/>
        <w:spacing w:after="99" w:line="240" w:lineRule="auto"/>
        <w:jc w:val="right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4D84433B" w14:textId="77777777" w:rsidR="00EF5D71" w:rsidRDefault="00EF5D71">
      <w:pPr>
        <w:pStyle w:val="Standard"/>
        <w:spacing w:after="99" w:line="240" w:lineRule="auto"/>
        <w:jc w:val="right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66140DF7" w14:textId="77777777" w:rsidR="00EF5D71" w:rsidRDefault="00EF5D71">
      <w:pPr>
        <w:pStyle w:val="Standard"/>
        <w:spacing w:after="99" w:line="240" w:lineRule="auto"/>
        <w:jc w:val="right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2A68AD46" w14:textId="77777777" w:rsidR="00EF5D71" w:rsidRDefault="00EF5D71">
      <w:pPr>
        <w:pStyle w:val="Standard"/>
        <w:spacing w:after="99" w:line="240" w:lineRule="auto"/>
        <w:jc w:val="right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0CCC2987" w14:textId="77777777" w:rsidR="00EF5D71" w:rsidRDefault="00EF5D71">
      <w:pPr>
        <w:pStyle w:val="Standard"/>
        <w:spacing w:after="99" w:line="240" w:lineRule="auto"/>
        <w:jc w:val="right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0F61E462" w14:textId="77777777" w:rsidR="00EF5D71" w:rsidRDefault="000A0B37">
      <w:pPr>
        <w:pStyle w:val="Standard"/>
        <w:spacing w:after="99" w:line="240" w:lineRule="auto"/>
        <w:jc w:val="right"/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Лістинг2 (VHDL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TransitionLogic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>)</w:t>
      </w:r>
    </w:p>
    <w:tbl>
      <w:tblPr>
        <w:tblW w:w="9629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629"/>
      </w:tblGrid>
      <w:tr w:rsidR="00EF5D71" w14:paraId="652FF26E" w14:textId="77777777">
        <w:tblPrEx>
          <w:tblCellMar>
            <w:top w:w="0" w:type="dxa"/>
            <w:bottom w:w="0" w:type="dxa"/>
          </w:tblCellMar>
        </w:tblPrEx>
        <w:tc>
          <w:tcPr>
            <w:tcW w:w="9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98329E4" w14:textId="77777777" w:rsidR="00EF5D71" w:rsidRDefault="000A0B37">
            <w:pPr>
              <w:pStyle w:val="Standard"/>
              <w:spacing w:after="99" w:line="244" w:lineRule="auto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library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IEEE;</w:t>
            </w:r>
          </w:p>
          <w:p w14:paraId="77EAE2B2" w14:textId="77777777" w:rsidR="00EF5D71" w:rsidRDefault="000A0B37">
            <w:pPr>
              <w:pStyle w:val="Standard"/>
              <w:spacing w:after="99" w:line="244" w:lineRule="auto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use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IEEE.STD_LOGIC_1164.ALL;</w:t>
            </w:r>
          </w:p>
          <w:p w14:paraId="0907C2D3" w14:textId="77777777" w:rsidR="00EF5D71" w:rsidRDefault="00EF5D71">
            <w:pPr>
              <w:pStyle w:val="Standard"/>
              <w:spacing w:after="99" w:line="244" w:lineRule="auto"/>
              <w:ind w:left="7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9C9CB62" w14:textId="77777777" w:rsidR="00EF5D71" w:rsidRDefault="00EF5D71">
            <w:pPr>
              <w:pStyle w:val="Standard"/>
              <w:spacing w:after="99" w:line="244" w:lineRule="auto"/>
              <w:ind w:left="7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1D8C20F5" w14:textId="77777777" w:rsidR="00EF5D71" w:rsidRDefault="00EF5D71">
            <w:pPr>
              <w:pStyle w:val="Standard"/>
              <w:spacing w:after="99" w:line="244" w:lineRule="auto"/>
              <w:ind w:left="7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3D90CE1" w14:textId="77777777" w:rsidR="00EF5D71" w:rsidRDefault="000A0B37">
            <w:pPr>
              <w:pStyle w:val="Standard"/>
              <w:spacing w:after="99" w:line="244" w:lineRule="auto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entity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transition_logic_int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is</w:t>
            </w:r>
            <w:proofErr w:type="spellEnd"/>
          </w:p>
          <w:p w14:paraId="58CFDE37" w14:textId="77777777" w:rsidR="00EF5D71" w:rsidRDefault="00EF5D71">
            <w:pPr>
              <w:pStyle w:val="Standard"/>
              <w:spacing w:after="99" w:line="244" w:lineRule="auto"/>
              <w:ind w:left="7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98CD2F3" w14:textId="77777777" w:rsidR="00EF5D71" w:rsidRDefault="000A0B37">
            <w:pPr>
              <w:pStyle w:val="Standard"/>
              <w:spacing w:after="99" w:line="244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Port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( CUR_STATE :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std_logic_vector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(2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downto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0);</w:t>
            </w:r>
          </w:p>
          <w:p w14:paraId="6A858E7D" w14:textId="77777777" w:rsidR="00EF5D71" w:rsidRDefault="000A0B37">
            <w:pPr>
              <w:pStyle w:val="Standard"/>
              <w:spacing w:after="99" w:line="244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MODE :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std_logic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;</w:t>
            </w:r>
          </w:p>
          <w:p w14:paraId="20B845ED" w14:textId="77777777" w:rsidR="00EF5D71" w:rsidRDefault="000A0B37">
            <w:pPr>
              <w:pStyle w:val="Standard"/>
              <w:spacing w:after="99" w:line="244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RESET :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std_logic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;</w:t>
            </w:r>
          </w:p>
          <w:p w14:paraId="585F59E1" w14:textId="77777777" w:rsidR="00EF5D71" w:rsidRDefault="000A0B37">
            <w:pPr>
              <w:pStyle w:val="Standard"/>
              <w:spacing w:after="99" w:line="244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  <w:t xml:space="preserve">  </w:t>
            </w:r>
          </w:p>
          <w:p w14:paraId="5D080333" w14:textId="77777777" w:rsidR="00EF5D71" w:rsidRDefault="000A0B37">
            <w:pPr>
              <w:pStyle w:val="Standard"/>
              <w:spacing w:after="99" w:line="244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NEXT_STATE :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out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std_logic_vector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(2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downto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0)</w:t>
            </w:r>
          </w:p>
          <w:p w14:paraId="176F9C0A" w14:textId="77777777" w:rsidR="00EF5D71" w:rsidRDefault="000A0B37">
            <w:pPr>
              <w:pStyle w:val="Standard"/>
              <w:spacing w:after="99" w:line="244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);</w:t>
            </w:r>
          </w:p>
          <w:p w14:paraId="2FC1DD50" w14:textId="77777777" w:rsidR="00EF5D71" w:rsidRDefault="000A0B37">
            <w:pPr>
              <w:pStyle w:val="Standard"/>
              <w:spacing w:after="99" w:line="244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</w:p>
          <w:p w14:paraId="3B5409F3" w14:textId="77777777" w:rsidR="00EF5D71" w:rsidRDefault="000A0B37">
            <w:pPr>
              <w:pStyle w:val="Standard"/>
              <w:spacing w:after="99" w:line="244" w:lineRule="auto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transition_logic_int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;</w:t>
            </w:r>
          </w:p>
          <w:p w14:paraId="220E787C" w14:textId="77777777" w:rsidR="00EF5D71" w:rsidRDefault="00EF5D71">
            <w:pPr>
              <w:pStyle w:val="Standard"/>
              <w:spacing w:after="99" w:line="244" w:lineRule="auto"/>
              <w:ind w:left="7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030F248" w14:textId="77777777" w:rsidR="00EF5D71" w:rsidRDefault="000A0B37">
            <w:pPr>
              <w:pStyle w:val="Standard"/>
              <w:spacing w:after="99" w:line="244" w:lineRule="auto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archit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ecture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transition_logic_arc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of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transition_logic_int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is</w:t>
            </w:r>
            <w:proofErr w:type="spellEnd"/>
          </w:p>
          <w:p w14:paraId="10CB87B4" w14:textId="77777777" w:rsidR="00EF5D71" w:rsidRDefault="00EF5D71">
            <w:pPr>
              <w:pStyle w:val="Standard"/>
              <w:spacing w:after="99" w:line="244" w:lineRule="auto"/>
              <w:ind w:left="7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6B21CC2B" w14:textId="77777777" w:rsidR="00EF5D71" w:rsidRDefault="000A0B37">
            <w:pPr>
              <w:pStyle w:val="Standard"/>
              <w:spacing w:after="99" w:line="244" w:lineRule="auto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begin</w:t>
            </w:r>
            <w:proofErr w:type="spellEnd"/>
          </w:p>
          <w:p w14:paraId="0AA28E47" w14:textId="77777777" w:rsidR="00EF5D71" w:rsidRDefault="000A0B37">
            <w:pPr>
              <w:pStyle w:val="Standard"/>
              <w:spacing w:after="99" w:line="244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  <w:p w14:paraId="1938E8A0" w14:textId="77777777" w:rsidR="00EF5D71" w:rsidRDefault="000A0B37">
            <w:pPr>
              <w:pStyle w:val="Standard"/>
              <w:spacing w:after="99" w:line="244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NEXT_STATE(0) &lt;=</w:t>
            </w:r>
          </w:p>
          <w:p w14:paraId="374109C2" w14:textId="77777777" w:rsidR="00EF5D71" w:rsidRDefault="000A0B37">
            <w:pPr>
              <w:pStyle w:val="Standard"/>
              <w:spacing w:after="99" w:line="244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(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(RESET)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(MODE)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(CUR_STATE(2))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(CUR_STATE(1))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(CUR_STATE(0)))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or</w:t>
            </w:r>
            <w:proofErr w:type="spellEnd"/>
          </w:p>
          <w:p w14:paraId="552023D4" w14:textId="77777777" w:rsidR="00EF5D71" w:rsidRDefault="000A0B37">
            <w:pPr>
              <w:pStyle w:val="Standard"/>
              <w:spacing w:after="99" w:line="244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(RESET)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(MODE)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(CUR_STATE(2))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CUR_STATE(1)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(CUR_STATE(0)))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or</w:t>
            </w:r>
            <w:proofErr w:type="spellEnd"/>
          </w:p>
          <w:p w14:paraId="4D0B5960" w14:textId="77777777" w:rsidR="00EF5D71" w:rsidRDefault="000A0B37">
            <w:pPr>
              <w:pStyle w:val="Standard"/>
              <w:spacing w:after="99" w:line="244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(RESET)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(MODE)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CUR_STATE(2)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(CUR_STATE(1))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(CUR_STATE(0)))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or</w:t>
            </w:r>
            <w:proofErr w:type="spellEnd"/>
          </w:p>
          <w:p w14:paraId="47709E27" w14:textId="77777777" w:rsidR="00EF5D71" w:rsidRDefault="000A0B37">
            <w:pPr>
              <w:pStyle w:val="Standard"/>
              <w:spacing w:after="99" w:line="244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(RESET)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(MODE)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CUR_STATE(2)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CUR_STATE(1)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(CUR_STATE(0)))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or</w:t>
            </w:r>
            <w:proofErr w:type="spellEnd"/>
          </w:p>
          <w:p w14:paraId="467015AF" w14:textId="77777777" w:rsidR="00EF5D71" w:rsidRDefault="000A0B37">
            <w:pPr>
              <w:pStyle w:val="Standard"/>
              <w:spacing w:after="99" w:line="244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</w:p>
          <w:p w14:paraId="54FCBA68" w14:textId="77777777" w:rsidR="00EF5D71" w:rsidRDefault="000A0B37">
            <w:pPr>
              <w:pStyle w:val="Standard"/>
              <w:spacing w:after="99" w:line="244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(RESET)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MODE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CUR_STA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TE(2)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CUR_STATE(1)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(CUR_STATE(0)))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or</w:t>
            </w:r>
            <w:proofErr w:type="spellEnd"/>
          </w:p>
          <w:p w14:paraId="7E880DD5" w14:textId="77777777" w:rsidR="00EF5D71" w:rsidRDefault="000A0B37">
            <w:pPr>
              <w:pStyle w:val="Standard"/>
              <w:spacing w:after="99" w:line="244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(RESET)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MODE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CUR_STATE(2)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(CUR_STATE(1))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(CUR_STATE(0)))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or</w:t>
            </w:r>
            <w:proofErr w:type="spellEnd"/>
          </w:p>
          <w:p w14:paraId="44878D5A" w14:textId="77777777" w:rsidR="00EF5D71" w:rsidRDefault="000A0B37">
            <w:pPr>
              <w:pStyle w:val="Standard"/>
              <w:spacing w:after="99" w:line="244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(RESET)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MODE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(CUR_STATE(2))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CUR_STATE(1)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(CUR_STATE(0)))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or</w:t>
            </w:r>
            <w:proofErr w:type="spellEnd"/>
          </w:p>
          <w:p w14:paraId="1F46A1F8" w14:textId="77777777" w:rsidR="00EF5D71" w:rsidRDefault="000A0B37">
            <w:pPr>
              <w:pStyle w:val="Standard"/>
              <w:spacing w:after="99" w:line="244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(RESET)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MODE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CUR_STATE(2))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(CUR_STATE(1))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(CUR_STATE(0)));</w:t>
            </w:r>
          </w:p>
          <w:p w14:paraId="73C06CA0" w14:textId="77777777" w:rsidR="00EF5D71" w:rsidRDefault="000A0B37">
            <w:pPr>
              <w:pStyle w:val="Standard"/>
              <w:spacing w:after="99" w:line="244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</w:p>
          <w:p w14:paraId="3814258B" w14:textId="77777777" w:rsidR="00EF5D71" w:rsidRDefault="000A0B37">
            <w:pPr>
              <w:pStyle w:val="Standard"/>
              <w:spacing w:after="99" w:line="244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</w:p>
          <w:p w14:paraId="77F1233A" w14:textId="77777777" w:rsidR="00EF5D71" w:rsidRDefault="000A0B37">
            <w:pPr>
              <w:pStyle w:val="Standard"/>
              <w:spacing w:after="99" w:line="244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</w:p>
          <w:p w14:paraId="78E17130" w14:textId="77777777" w:rsidR="00EF5D71" w:rsidRDefault="000A0B37">
            <w:pPr>
              <w:pStyle w:val="Standard"/>
              <w:spacing w:after="99" w:line="244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</w:p>
          <w:p w14:paraId="7BC027DC" w14:textId="77777777" w:rsidR="00EF5D71" w:rsidRDefault="000A0B37">
            <w:pPr>
              <w:pStyle w:val="Standard"/>
              <w:spacing w:after="99" w:line="244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NEXT_STATE(1)&lt;=</w:t>
            </w:r>
          </w:p>
          <w:p w14:paraId="15C612A5" w14:textId="77777777" w:rsidR="00EF5D71" w:rsidRDefault="000A0B37">
            <w:pPr>
              <w:pStyle w:val="Standard"/>
              <w:spacing w:after="99" w:line="244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(RESET)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(MODE)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(CUR_STATE(2))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(CUR_STATE(1))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CUR_STATE(0))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or</w:t>
            </w:r>
            <w:proofErr w:type="spellEnd"/>
          </w:p>
          <w:p w14:paraId="6AC5F0D2" w14:textId="77777777" w:rsidR="00EF5D71" w:rsidRDefault="000A0B37">
            <w:pPr>
              <w:pStyle w:val="Standard"/>
              <w:spacing w:after="99" w:line="244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(RESET)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(MODE)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(CUR_STATE(2))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CUR_STATE(1)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(CUR_STATE(0)))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or</w:t>
            </w:r>
            <w:proofErr w:type="spellEnd"/>
          </w:p>
          <w:p w14:paraId="46B4A0EC" w14:textId="77777777" w:rsidR="00EF5D71" w:rsidRDefault="000A0B37">
            <w:pPr>
              <w:pStyle w:val="Standard"/>
              <w:spacing w:after="99" w:line="244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(RESET)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(MODE)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CUR_STATE(2)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(CUR_STATE(1))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CUR_STATE(0))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or</w:t>
            </w:r>
            <w:proofErr w:type="spellEnd"/>
          </w:p>
          <w:p w14:paraId="1A8E68A9" w14:textId="77777777" w:rsidR="00EF5D71" w:rsidRDefault="000A0B37">
            <w:pPr>
              <w:pStyle w:val="Standard"/>
              <w:spacing w:after="99" w:line="244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(RESET)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(MODE)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CUR_STATE(2)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CUR_STATE(1)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(CUR_STATE(0)))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or</w:t>
            </w:r>
            <w:proofErr w:type="spellEnd"/>
          </w:p>
          <w:p w14:paraId="6451D696" w14:textId="77777777" w:rsidR="00EF5D71" w:rsidRDefault="000A0B37">
            <w:pPr>
              <w:pStyle w:val="Standard"/>
              <w:spacing w:after="99" w:line="244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</w:p>
          <w:p w14:paraId="32A2255D" w14:textId="77777777" w:rsidR="00EF5D71" w:rsidRDefault="000A0B37">
            <w:pPr>
              <w:pStyle w:val="Standard"/>
              <w:spacing w:after="99" w:line="244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</w:p>
          <w:p w14:paraId="118037B5" w14:textId="77777777" w:rsidR="00EF5D71" w:rsidRDefault="000A0B37">
            <w:pPr>
              <w:pStyle w:val="Standard"/>
              <w:spacing w:after="99" w:line="244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(RESET)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MODE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CUR_STATE(2)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CUR_STATE(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1)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CUR_STATE(0))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or</w:t>
            </w:r>
            <w:proofErr w:type="spellEnd"/>
          </w:p>
          <w:p w14:paraId="7EE5C2D6" w14:textId="77777777" w:rsidR="00EF5D71" w:rsidRDefault="000A0B37">
            <w:pPr>
              <w:pStyle w:val="Standard"/>
              <w:spacing w:after="99" w:line="244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(RESET)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MODE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CUR_STATE(2)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(CUR_STATE(1))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(CUR_STATE(0)))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or</w:t>
            </w:r>
            <w:proofErr w:type="spellEnd"/>
          </w:p>
          <w:p w14:paraId="4F7092C3" w14:textId="77777777" w:rsidR="00EF5D71" w:rsidRDefault="000A0B37">
            <w:pPr>
              <w:pStyle w:val="Standard"/>
              <w:spacing w:after="99" w:line="244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(RESET)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MODE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(CUR_STATE(2))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CUR_STATE(1)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CUR_STATE(0))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or</w:t>
            </w:r>
            <w:proofErr w:type="spellEnd"/>
          </w:p>
          <w:p w14:paraId="2CBB28F8" w14:textId="77777777" w:rsidR="00EF5D71" w:rsidRDefault="000A0B37">
            <w:pPr>
              <w:pStyle w:val="Standard"/>
              <w:spacing w:after="99" w:line="244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(RESET)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MODE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(CUR_STATE(2))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(CUR_STAT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E(1))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(CUR_STATE(0)));</w:t>
            </w:r>
          </w:p>
          <w:p w14:paraId="231F7BAD" w14:textId="77777777" w:rsidR="00EF5D71" w:rsidRDefault="000A0B37">
            <w:pPr>
              <w:pStyle w:val="Standard"/>
              <w:spacing w:after="99" w:line="244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</w:p>
          <w:p w14:paraId="09D85D90" w14:textId="77777777" w:rsidR="00EF5D71" w:rsidRDefault="000A0B37">
            <w:pPr>
              <w:pStyle w:val="Standard"/>
              <w:spacing w:after="99" w:line="244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NEXT_STATE(2)&lt;=</w:t>
            </w:r>
          </w:p>
          <w:p w14:paraId="4C8A1C40" w14:textId="77777777" w:rsidR="00EF5D71" w:rsidRDefault="000A0B37">
            <w:pPr>
              <w:pStyle w:val="Standard"/>
              <w:spacing w:after="99" w:line="244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(RESET)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(MODE)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(CUR_STATE(2))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CUR_STATE(1)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CUR_STATE(0))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or</w:t>
            </w:r>
            <w:proofErr w:type="spellEnd"/>
          </w:p>
          <w:p w14:paraId="696AB344" w14:textId="77777777" w:rsidR="00EF5D71" w:rsidRDefault="000A0B37">
            <w:pPr>
              <w:pStyle w:val="Standard"/>
              <w:spacing w:after="99" w:line="244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(RESET)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(MODE)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CUR_STATE(2)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(CUR_STATE(1))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(CUR_STATE(0)))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or</w:t>
            </w:r>
            <w:proofErr w:type="spellEnd"/>
          </w:p>
          <w:p w14:paraId="3D6C26BF" w14:textId="77777777" w:rsidR="00EF5D71" w:rsidRDefault="000A0B37">
            <w:pPr>
              <w:pStyle w:val="Standard"/>
              <w:spacing w:after="99" w:line="244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(RESET)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(MODE)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CUR_STATE(2)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(CUR_STATE(1))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CUR_STATE(0))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or</w:t>
            </w:r>
            <w:proofErr w:type="spellEnd"/>
          </w:p>
          <w:p w14:paraId="79174E91" w14:textId="77777777" w:rsidR="00EF5D71" w:rsidRDefault="000A0B37">
            <w:pPr>
              <w:pStyle w:val="Standard"/>
              <w:spacing w:after="99" w:line="244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(RESET)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(MODE)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CUR_STATE(2)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CUR_STATE(1)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(CUR_STATE(0)))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or</w:t>
            </w:r>
            <w:proofErr w:type="spellEnd"/>
          </w:p>
          <w:p w14:paraId="0E2E0112" w14:textId="77777777" w:rsidR="00EF5D71" w:rsidRDefault="000A0B37">
            <w:pPr>
              <w:pStyle w:val="Standard"/>
              <w:spacing w:after="99" w:line="244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</w:p>
          <w:p w14:paraId="15EBD4B3" w14:textId="77777777" w:rsidR="00EF5D71" w:rsidRDefault="000A0B37">
            <w:pPr>
              <w:pStyle w:val="Standard"/>
              <w:spacing w:after="99" w:line="244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(RESET)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MODE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CUR_STATE(2)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CUR_STATE(1)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CUR_STATE(0))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or</w:t>
            </w:r>
            <w:proofErr w:type="spellEnd"/>
          </w:p>
          <w:p w14:paraId="134BA39B" w14:textId="77777777" w:rsidR="00EF5D71" w:rsidRDefault="000A0B37">
            <w:pPr>
              <w:pStyle w:val="Standard"/>
              <w:spacing w:after="99" w:line="244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(RESET)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MODE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CUR_STATE(2)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CUR_STATE(1)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(CUR_STATE(0)))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or</w:t>
            </w:r>
            <w:proofErr w:type="spellEnd"/>
          </w:p>
          <w:p w14:paraId="57D03D36" w14:textId="77777777" w:rsidR="00EF5D71" w:rsidRDefault="000A0B37">
            <w:pPr>
              <w:pStyle w:val="Standard"/>
              <w:spacing w:after="99" w:line="244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ab/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(RESET)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MODE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CUR_STATE(2)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(CUR_STATE(1))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CUR_STATE(0))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or</w:t>
            </w:r>
            <w:proofErr w:type="spellEnd"/>
          </w:p>
          <w:p w14:paraId="6AC91A87" w14:textId="77777777" w:rsidR="00EF5D71" w:rsidRDefault="000A0B37">
            <w:pPr>
              <w:pStyle w:val="Standard"/>
              <w:spacing w:after="99" w:line="244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(RESET)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MODE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(CUR_STATE(2))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(CUR_STATE(1))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(CUR_STATE(0)));</w:t>
            </w:r>
          </w:p>
          <w:p w14:paraId="400BAC0C" w14:textId="77777777" w:rsidR="00EF5D71" w:rsidRDefault="000A0B37">
            <w:pPr>
              <w:pStyle w:val="Standard"/>
              <w:spacing w:after="99" w:line="244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</w:p>
          <w:p w14:paraId="1AD41DB5" w14:textId="77777777" w:rsidR="00EF5D71" w:rsidRDefault="000A0B37">
            <w:pPr>
              <w:pStyle w:val="Standard"/>
              <w:spacing w:after="99" w:line="244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 </w:t>
            </w:r>
          </w:p>
          <w:p w14:paraId="568457F5" w14:textId="77777777" w:rsidR="00EF5D71" w:rsidRDefault="000A0B37">
            <w:pPr>
              <w:pStyle w:val="Standard"/>
              <w:spacing w:after="99" w:line="240" w:lineRule="auto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transition_logic_arc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;</w:t>
            </w:r>
          </w:p>
          <w:p w14:paraId="2E2F3C7A" w14:textId="77777777" w:rsidR="00EF5D71" w:rsidRDefault="00EF5D71">
            <w:pPr>
              <w:pStyle w:val="Standard"/>
              <w:spacing w:after="99" w:line="240" w:lineRule="auto"/>
            </w:pPr>
          </w:p>
        </w:tc>
      </w:tr>
    </w:tbl>
    <w:p w14:paraId="7B744531" w14:textId="77777777" w:rsidR="00EF5D71" w:rsidRDefault="00EF5D71">
      <w:pPr>
        <w:pStyle w:val="Standard"/>
        <w:spacing w:after="99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68F63D5" w14:textId="77777777" w:rsidR="00EF5D71" w:rsidRDefault="00EF5D71">
      <w:pPr>
        <w:pStyle w:val="Standard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5F5C61C" w14:textId="77777777" w:rsidR="00EF5D71" w:rsidRDefault="000A0B37">
      <w:pPr>
        <w:pStyle w:val="Standard"/>
        <w:ind w:firstLine="708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Висновок: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 даній лабораторній роботі  на базі стенда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Elbert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V2-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Spartan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3A FPGA реалізував цифровий автомат світлових ефектів. Навчився створювати нові елементи і описувати логіку їх роботи засобами VHDL.</w:t>
      </w:r>
    </w:p>
    <w:sectPr w:rsidR="00EF5D71">
      <w:pgSz w:w="11906" w:h="16838"/>
      <w:pgMar w:top="850" w:right="850" w:bottom="850" w:left="1417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06A7E4" w14:textId="77777777" w:rsidR="000A0B37" w:rsidRDefault="000A0B37">
      <w:r>
        <w:separator/>
      </w:r>
    </w:p>
  </w:endnote>
  <w:endnote w:type="continuationSeparator" w:id="0">
    <w:p w14:paraId="4D1FB936" w14:textId="77777777" w:rsidR="000A0B37" w:rsidRDefault="000A0B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iberation Sans">
    <w:charset w:val="00"/>
    <w:family w:val="swiss"/>
    <w:pitch w:val="variable"/>
  </w:font>
  <w:font w:name="Linux Libertine G">
    <w:charset w:val="00"/>
    <w:family w:val="auto"/>
    <w:pitch w:val="variable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F6F527" w14:textId="77777777" w:rsidR="000A0B37" w:rsidRDefault="000A0B37">
      <w:r>
        <w:rPr>
          <w:color w:val="000000"/>
        </w:rPr>
        <w:separator/>
      </w:r>
    </w:p>
  </w:footnote>
  <w:footnote w:type="continuationSeparator" w:id="0">
    <w:p w14:paraId="68525420" w14:textId="77777777" w:rsidR="000A0B37" w:rsidRDefault="000A0B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943F2E"/>
    <w:multiLevelType w:val="multilevel"/>
    <w:tmpl w:val="1A8CF336"/>
    <w:styleLink w:val="WWNum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EF5D71"/>
    <w:rsid w:val="000A0B37"/>
    <w:rsid w:val="006A68A3"/>
    <w:rsid w:val="00EF5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7AB741"/>
  <w15:docId w15:val="{725A6D5F-0CB1-421F-A666-774C72D6F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/>
      <w:suppressAutoHyphens/>
    </w:pPr>
  </w:style>
  <w:style w:type="paragraph" w:styleId="1">
    <w:name w:val="heading 1"/>
    <w:basedOn w:val="a"/>
    <w:next w:val="Standard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Standard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Standard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Standard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Standard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Standard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suppressAutoHyphens/>
      <w:spacing w:after="160" w:line="249" w:lineRule="auto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Linux Libertine G" w:hAnsi="Liberation Sans" w:cs="Linux Libertine G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  <w:rPr>
      <w:sz w:val="24"/>
    </w:rPr>
  </w:style>
  <w:style w:type="paragraph" w:styleId="a4">
    <w:name w:val="caption"/>
    <w:basedOn w:val="Standard"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sz w:val="24"/>
    </w:rPr>
  </w:style>
  <w:style w:type="paragraph" w:styleId="a5">
    <w:name w:val="Title"/>
    <w:basedOn w:val="a"/>
    <w:next w:val="Standard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6">
    <w:name w:val="Subtitle"/>
    <w:basedOn w:val="a"/>
    <w:next w:val="Standard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numbering" w:customStyle="1" w:styleId="WWNum1">
    <w:name w:val="WWNum1"/>
    <w:basedOn w:val="a2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3971</Words>
  <Characters>2265</Characters>
  <Application>Microsoft Office Word</Application>
  <DocSecurity>0</DocSecurity>
  <Lines>18</Lines>
  <Paragraphs>12</Paragraphs>
  <ScaleCrop>false</ScaleCrop>
  <Company/>
  <LinksUpToDate>false</LinksUpToDate>
  <CharactersWithSpaces>6224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Nazar</dc:creator>
  <cp:lastModifiedBy>netzarko15@gmail.com</cp:lastModifiedBy>
  <cp:revision>2</cp:revision>
  <dcterms:created xsi:type="dcterms:W3CDTF">2023-06-06T21:52:00Z</dcterms:created>
  <dcterms:modified xsi:type="dcterms:W3CDTF">2023-06-06T21:52:00Z</dcterms:modified>
</cp:coreProperties>
</file>